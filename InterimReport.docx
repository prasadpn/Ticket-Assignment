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Times New Roman" w:hAnsi="Calibri" w:cs="Times New Roman"/>
          <w:color w:val="auto"/>
          <w:sz w:val="22"/>
          <w:szCs w:val="20"/>
          <w:lang w:eastAsia="de-DE"/>
        </w:rPr>
        <w:id w:val="-1935657569"/>
        <w:docPartObj>
          <w:docPartGallery w:val="Table of Contents"/>
          <w:docPartUnique/>
        </w:docPartObj>
      </w:sdtPr>
      <w:sdtEndPr>
        <w:rPr>
          <w:b/>
          <w:bCs/>
          <w:noProof/>
        </w:rPr>
      </w:sdtEndPr>
      <w:sdtContent>
        <w:p w14:paraId="71C93FDB" w14:textId="54EDEAAB" w:rsidR="00995D7F" w:rsidRDefault="00995D7F" w:rsidP="00567C16">
          <w:pPr>
            <w:pStyle w:val="TOCHeading"/>
            <w:ind w:firstLine="708"/>
            <w:jc w:val="both"/>
          </w:pPr>
          <w:r>
            <w:t>Contents</w:t>
          </w:r>
        </w:p>
        <w:p w14:paraId="41F2D339" w14:textId="02CE1075" w:rsidR="002F2755" w:rsidRDefault="00995D7F">
          <w:pPr>
            <w:pStyle w:val="TOC1"/>
            <w:rPr>
              <w:rFonts w:asciiTheme="minorHAnsi" w:eastAsiaTheme="minorEastAsia" w:hAnsiTheme="minorHAnsi" w:cstheme="minorBidi"/>
              <w:noProof/>
              <w:szCs w:val="22"/>
              <w:lang w:eastAsia="en-US"/>
            </w:rPr>
          </w:pPr>
          <w:r>
            <w:fldChar w:fldCharType="begin"/>
          </w:r>
          <w:r>
            <w:instrText xml:space="preserve"> TOC \o "1-3" \h \z \u </w:instrText>
          </w:r>
          <w:r>
            <w:fldChar w:fldCharType="separate"/>
          </w:r>
          <w:hyperlink w:anchor="_Toc90050428" w:history="1">
            <w:r w:rsidR="002F2755" w:rsidRPr="00542891">
              <w:rPr>
                <w:rStyle w:val="Hyperlink"/>
                <w:noProof/>
              </w:rPr>
              <w:t>The Real Problem</w:t>
            </w:r>
            <w:r w:rsidR="002F2755">
              <w:rPr>
                <w:noProof/>
                <w:webHidden/>
              </w:rPr>
              <w:tab/>
            </w:r>
            <w:r w:rsidR="002F2755">
              <w:rPr>
                <w:noProof/>
                <w:webHidden/>
              </w:rPr>
              <w:fldChar w:fldCharType="begin"/>
            </w:r>
            <w:r w:rsidR="002F2755">
              <w:rPr>
                <w:noProof/>
                <w:webHidden/>
              </w:rPr>
              <w:instrText xml:space="preserve"> PAGEREF _Toc90050428 \h </w:instrText>
            </w:r>
            <w:r w:rsidR="002F2755">
              <w:rPr>
                <w:noProof/>
                <w:webHidden/>
              </w:rPr>
            </w:r>
            <w:r w:rsidR="002F2755">
              <w:rPr>
                <w:noProof/>
                <w:webHidden/>
              </w:rPr>
              <w:fldChar w:fldCharType="separate"/>
            </w:r>
            <w:r w:rsidR="002F2755">
              <w:rPr>
                <w:noProof/>
                <w:webHidden/>
              </w:rPr>
              <w:t>2</w:t>
            </w:r>
            <w:r w:rsidR="002F2755">
              <w:rPr>
                <w:noProof/>
                <w:webHidden/>
              </w:rPr>
              <w:fldChar w:fldCharType="end"/>
            </w:r>
          </w:hyperlink>
        </w:p>
        <w:p w14:paraId="1B9E0149" w14:textId="4D85288D" w:rsidR="002F2755" w:rsidRDefault="002F2755">
          <w:pPr>
            <w:pStyle w:val="TOC1"/>
            <w:rPr>
              <w:rFonts w:asciiTheme="minorHAnsi" w:eastAsiaTheme="minorEastAsia" w:hAnsiTheme="minorHAnsi" w:cstheme="minorBidi"/>
              <w:noProof/>
              <w:szCs w:val="22"/>
              <w:lang w:eastAsia="en-US"/>
            </w:rPr>
          </w:pPr>
          <w:hyperlink w:anchor="_Toc90050429" w:history="1">
            <w:r w:rsidRPr="00542891">
              <w:rPr>
                <w:rStyle w:val="Hyperlink"/>
                <w:noProof/>
              </w:rPr>
              <w:t>Business Domain Value</w:t>
            </w:r>
            <w:r>
              <w:rPr>
                <w:noProof/>
                <w:webHidden/>
              </w:rPr>
              <w:tab/>
            </w:r>
            <w:r>
              <w:rPr>
                <w:noProof/>
                <w:webHidden/>
              </w:rPr>
              <w:fldChar w:fldCharType="begin"/>
            </w:r>
            <w:r>
              <w:rPr>
                <w:noProof/>
                <w:webHidden/>
              </w:rPr>
              <w:instrText xml:space="preserve"> PAGEREF _Toc90050429 \h </w:instrText>
            </w:r>
            <w:r>
              <w:rPr>
                <w:noProof/>
                <w:webHidden/>
              </w:rPr>
            </w:r>
            <w:r>
              <w:rPr>
                <w:noProof/>
                <w:webHidden/>
              </w:rPr>
              <w:fldChar w:fldCharType="separate"/>
            </w:r>
            <w:r>
              <w:rPr>
                <w:noProof/>
                <w:webHidden/>
              </w:rPr>
              <w:t>2</w:t>
            </w:r>
            <w:r>
              <w:rPr>
                <w:noProof/>
                <w:webHidden/>
              </w:rPr>
              <w:fldChar w:fldCharType="end"/>
            </w:r>
          </w:hyperlink>
        </w:p>
        <w:p w14:paraId="17A3FD40" w14:textId="0CBC6E3E" w:rsidR="002F2755" w:rsidRDefault="002F2755">
          <w:pPr>
            <w:pStyle w:val="TOC1"/>
            <w:rPr>
              <w:rFonts w:asciiTheme="minorHAnsi" w:eastAsiaTheme="minorEastAsia" w:hAnsiTheme="minorHAnsi" w:cstheme="minorBidi"/>
              <w:noProof/>
              <w:szCs w:val="22"/>
              <w:lang w:eastAsia="en-US"/>
            </w:rPr>
          </w:pPr>
          <w:hyperlink w:anchor="_Toc90050430" w:history="1">
            <w:r w:rsidRPr="00542891">
              <w:rPr>
                <w:rStyle w:val="Hyperlink"/>
                <w:noProof/>
              </w:rPr>
              <w:t>Summary of problem statement, data, and findings</w:t>
            </w:r>
            <w:r>
              <w:rPr>
                <w:noProof/>
                <w:webHidden/>
              </w:rPr>
              <w:tab/>
            </w:r>
            <w:r>
              <w:rPr>
                <w:noProof/>
                <w:webHidden/>
              </w:rPr>
              <w:fldChar w:fldCharType="begin"/>
            </w:r>
            <w:r>
              <w:rPr>
                <w:noProof/>
                <w:webHidden/>
              </w:rPr>
              <w:instrText xml:space="preserve"> PAGEREF _Toc90050430 \h </w:instrText>
            </w:r>
            <w:r>
              <w:rPr>
                <w:noProof/>
                <w:webHidden/>
              </w:rPr>
            </w:r>
            <w:r>
              <w:rPr>
                <w:noProof/>
                <w:webHidden/>
              </w:rPr>
              <w:fldChar w:fldCharType="separate"/>
            </w:r>
            <w:r>
              <w:rPr>
                <w:noProof/>
                <w:webHidden/>
              </w:rPr>
              <w:t>3</w:t>
            </w:r>
            <w:r>
              <w:rPr>
                <w:noProof/>
                <w:webHidden/>
              </w:rPr>
              <w:fldChar w:fldCharType="end"/>
            </w:r>
          </w:hyperlink>
        </w:p>
        <w:p w14:paraId="09374EC7" w14:textId="7F4C1107"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1" w:history="1">
            <w:r w:rsidRPr="00542891">
              <w:rPr>
                <w:rStyle w:val="Hyperlink"/>
                <w:noProof/>
              </w:rPr>
              <w:t>Other business use case of text classification</w:t>
            </w:r>
            <w:r>
              <w:rPr>
                <w:noProof/>
                <w:webHidden/>
              </w:rPr>
              <w:tab/>
            </w:r>
            <w:r>
              <w:rPr>
                <w:noProof/>
                <w:webHidden/>
              </w:rPr>
              <w:fldChar w:fldCharType="begin"/>
            </w:r>
            <w:r>
              <w:rPr>
                <w:noProof/>
                <w:webHidden/>
              </w:rPr>
              <w:instrText xml:space="preserve"> PAGEREF _Toc90050431 \h </w:instrText>
            </w:r>
            <w:r>
              <w:rPr>
                <w:noProof/>
                <w:webHidden/>
              </w:rPr>
            </w:r>
            <w:r>
              <w:rPr>
                <w:noProof/>
                <w:webHidden/>
              </w:rPr>
              <w:fldChar w:fldCharType="separate"/>
            </w:r>
            <w:r>
              <w:rPr>
                <w:noProof/>
                <w:webHidden/>
              </w:rPr>
              <w:t>3</w:t>
            </w:r>
            <w:r>
              <w:rPr>
                <w:noProof/>
                <w:webHidden/>
              </w:rPr>
              <w:fldChar w:fldCharType="end"/>
            </w:r>
          </w:hyperlink>
        </w:p>
        <w:p w14:paraId="29D5E98F" w14:textId="39017665" w:rsidR="002F2755" w:rsidRDefault="002F2755">
          <w:pPr>
            <w:pStyle w:val="TOC1"/>
            <w:rPr>
              <w:rFonts w:asciiTheme="minorHAnsi" w:eastAsiaTheme="minorEastAsia" w:hAnsiTheme="minorHAnsi" w:cstheme="minorBidi"/>
              <w:noProof/>
              <w:szCs w:val="22"/>
              <w:lang w:eastAsia="en-US"/>
            </w:rPr>
          </w:pPr>
          <w:hyperlink w:anchor="_Toc90050432" w:history="1">
            <w:r w:rsidRPr="00542891">
              <w:rPr>
                <w:rStyle w:val="Hyperlink"/>
                <w:noProof/>
              </w:rPr>
              <w:t>Summary of the Approach to EDA and Pre-processing: Pre-processing</w:t>
            </w:r>
            <w:r>
              <w:rPr>
                <w:noProof/>
                <w:webHidden/>
              </w:rPr>
              <w:tab/>
            </w:r>
            <w:r>
              <w:rPr>
                <w:noProof/>
                <w:webHidden/>
              </w:rPr>
              <w:fldChar w:fldCharType="begin"/>
            </w:r>
            <w:r>
              <w:rPr>
                <w:noProof/>
                <w:webHidden/>
              </w:rPr>
              <w:instrText xml:space="preserve"> PAGEREF _Toc90050432 \h </w:instrText>
            </w:r>
            <w:r>
              <w:rPr>
                <w:noProof/>
                <w:webHidden/>
              </w:rPr>
            </w:r>
            <w:r>
              <w:rPr>
                <w:noProof/>
                <w:webHidden/>
              </w:rPr>
              <w:fldChar w:fldCharType="separate"/>
            </w:r>
            <w:r>
              <w:rPr>
                <w:noProof/>
                <w:webHidden/>
              </w:rPr>
              <w:t>4</w:t>
            </w:r>
            <w:r>
              <w:rPr>
                <w:noProof/>
                <w:webHidden/>
              </w:rPr>
              <w:fldChar w:fldCharType="end"/>
            </w:r>
          </w:hyperlink>
        </w:p>
        <w:p w14:paraId="0E6DCE72" w14:textId="5A10DCF2"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3" w:history="1">
            <w:r w:rsidRPr="00542891">
              <w:rPr>
                <w:rStyle w:val="Hyperlink"/>
                <w:noProof/>
              </w:rPr>
              <w:t>Data Shape</w:t>
            </w:r>
            <w:r>
              <w:rPr>
                <w:noProof/>
                <w:webHidden/>
              </w:rPr>
              <w:tab/>
            </w:r>
            <w:r>
              <w:rPr>
                <w:noProof/>
                <w:webHidden/>
              </w:rPr>
              <w:fldChar w:fldCharType="begin"/>
            </w:r>
            <w:r>
              <w:rPr>
                <w:noProof/>
                <w:webHidden/>
              </w:rPr>
              <w:instrText xml:space="preserve"> PAGEREF _Toc90050433 \h </w:instrText>
            </w:r>
            <w:r>
              <w:rPr>
                <w:noProof/>
                <w:webHidden/>
              </w:rPr>
            </w:r>
            <w:r>
              <w:rPr>
                <w:noProof/>
                <w:webHidden/>
              </w:rPr>
              <w:fldChar w:fldCharType="separate"/>
            </w:r>
            <w:r>
              <w:rPr>
                <w:noProof/>
                <w:webHidden/>
              </w:rPr>
              <w:t>4</w:t>
            </w:r>
            <w:r>
              <w:rPr>
                <w:noProof/>
                <w:webHidden/>
              </w:rPr>
              <w:fldChar w:fldCharType="end"/>
            </w:r>
          </w:hyperlink>
        </w:p>
        <w:p w14:paraId="2595A76F" w14:textId="7FEE9EBE"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4" w:history="1">
            <w:r w:rsidRPr="00542891">
              <w:rPr>
                <w:rStyle w:val="Hyperlink"/>
                <w:noProof/>
              </w:rPr>
              <w:t>Some more info on the dataset</w:t>
            </w:r>
            <w:r>
              <w:rPr>
                <w:noProof/>
                <w:webHidden/>
              </w:rPr>
              <w:tab/>
            </w:r>
            <w:r>
              <w:rPr>
                <w:noProof/>
                <w:webHidden/>
              </w:rPr>
              <w:fldChar w:fldCharType="begin"/>
            </w:r>
            <w:r>
              <w:rPr>
                <w:noProof/>
                <w:webHidden/>
              </w:rPr>
              <w:instrText xml:space="preserve"> PAGEREF _Toc90050434 \h </w:instrText>
            </w:r>
            <w:r>
              <w:rPr>
                <w:noProof/>
                <w:webHidden/>
              </w:rPr>
            </w:r>
            <w:r>
              <w:rPr>
                <w:noProof/>
                <w:webHidden/>
              </w:rPr>
              <w:fldChar w:fldCharType="separate"/>
            </w:r>
            <w:r>
              <w:rPr>
                <w:noProof/>
                <w:webHidden/>
              </w:rPr>
              <w:t>4</w:t>
            </w:r>
            <w:r>
              <w:rPr>
                <w:noProof/>
                <w:webHidden/>
              </w:rPr>
              <w:fldChar w:fldCharType="end"/>
            </w:r>
          </w:hyperlink>
        </w:p>
        <w:p w14:paraId="794513C1" w14:textId="159E5189"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5" w:history="1">
            <w:r w:rsidRPr="00542891">
              <w:rPr>
                <w:rStyle w:val="Hyperlink"/>
                <w:noProof/>
              </w:rPr>
              <w:t>Quick peek into data</w:t>
            </w:r>
            <w:r>
              <w:rPr>
                <w:noProof/>
                <w:webHidden/>
              </w:rPr>
              <w:tab/>
            </w:r>
            <w:r>
              <w:rPr>
                <w:noProof/>
                <w:webHidden/>
              </w:rPr>
              <w:fldChar w:fldCharType="begin"/>
            </w:r>
            <w:r>
              <w:rPr>
                <w:noProof/>
                <w:webHidden/>
              </w:rPr>
              <w:instrText xml:space="preserve"> PAGEREF _Toc90050435 \h </w:instrText>
            </w:r>
            <w:r>
              <w:rPr>
                <w:noProof/>
                <w:webHidden/>
              </w:rPr>
            </w:r>
            <w:r>
              <w:rPr>
                <w:noProof/>
                <w:webHidden/>
              </w:rPr>
              <w:fldChar w:fldCharType="separate"/>
            </w:r>
            <w:r>
              <w:rPr>
                <w:noProof/>
                <w:webHidden/>
              </w:rPr>
              <w:t>4</w:t>
            </w:r>
            <w:r>
              <w:rPr>
                <w:noProof/>
                <w:webHidden/>
              </w:rPr>
              <w:fldChar w:fldCharType="end"/>
            </w:r>
          </w:hyperlink>
        </w:p>
        <w:p w14:paraId="6A13C96C" w14:textId="7492CE7D"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6" w:history="1">
            <w:r w:rsidRPr="00542891">
              <w:rPr>
                <w:rStyle w:val="Hyperlink"/>
                <w:noProof/>
              </w:rPr>
              <w:t>Check for nulls</w:t>
            </w:r>
            <w:r>
              <w:rPr>
                <w:noProof/>
                <w:webHidden/>
              </w:rPr>
              <w:tab/>
            </w:r>
            <w:r>
              <w:rPr>
                <w:noProof/>
                <w:webHidden/>
              </w:rPr>
              <w:fldChar w:fldCharType="begin"/>
            </w:r>
            <w:r>
              <w:rPr>
                <w:noProof/>
                <w:webHidden/>
              </w:rPr>
              <w:instrText xml:space="preserve"> PAGEREF _Toc90050436 \h </w:instrText>
            </w:r>
            <w:r>
              <w:rPr>
                <w:noProof/>
                <w:webHidden/>
              </w:rPr>
            </w:r>
            <w:r>
              <w:rPr>
                <w:noProof/>
                <w:webHidden/>
              </w:rPr>
              <w:fldChar w:fldCharType="separate"/>
            </w:r>
            <w:r>
              <w:rPr>
                <w:noProof/>
                <w:webHidden/>
              </w:rPr>
              <w:t>4</w:t>
            </w:r>
            <w:r>
              <w:rPr>
                <w:noProof/>
                <w:webHidden/>
              </w:rPr>
              <w:fldChar w:fldCharType="end"/>
            </w:r>
          </w:hyperlink>
        </w:p>
        <w:p w14:paraId="14232D3F" w14:textId="0EAA2BB8"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7" w:history="1">
            <w:r w:rsidRPr="00542891">
              <w:rPr>
                <w:rStyle w:val="Hyperlink"/>
                <w:noProof/>
              </w:rPr>
              <w:t>Handling Nulls</w:t>
            </w:r>
            <w:r>
              <w:rPr>
                <w:noProof/>
                <w:webHidden/>
              </w:rPr>
              <w:tab/>
            </w:r>
            <w:r>
              <w:rPr>
                <w:noProof/>
                <w:webHidden/>
              </w:rPr>
              <w:fldChar w:fldCharType="begin"/>
            </w:r>
            <w:r>
              <w:rPr>
                <w:noProof/>
                <w:webHidden/>
              </w:rPr>
              <w:instrText xml:space="preserve"> PAGEREF _Toc90050437 \h </w:instrText>
            </w:r>
            <w:r>
              <w:rPr>
                <w:noProof/>
                <w:webHidden/>
              </w:rPr>
            </w:r>
            <w:r>
              <w:rPr>
                <w:noProof/>
                <w:webHidden/>
              </w:rPr>
              <w:fldChar w:fldCharType="separate"/>
            </w:r>
            <w:r>
              <w:rPr>
                <w:noProof/>
                <w:webHidden/>
              </w:rPr>
              <w:t>5</w:t>
            </w:r>
            <w:r>
              <w:rPr>
                <w:noProof/>
                <w:webHidden/>
              </w:rPr>
              <w:fldChar w:fldCharType="end"/>
            </w:r>
          </w:hyperlink>
        </w:p>
        <w:p w14:paraId="248B8AC7" w14:textId="2C79508A"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8" w:history="1">
            <w:r w:rsidRPr="00542891">
              <w:rPr>
                <w:rStyle w:val="Hyperlink"/>
                <w:noProof/>
              </w:rPr>
              <w:t>Mojibake</w:t>
            </w:r>
            <w:r>
              <w:rPr>
                <w:noProof/>
                <w:webHidden/>
              </w:rPr>
              <w:tab/>
            </w:r>
            <w:r>
              <w:rPr>
                <w:noProof/>
                <w:webHidden/>
              </w:rPr>
              <w:fldChar w:fldCharType="begin"/>
            </w:r>
            <w:r>
              <w:rPr>
                <w:noProof/>
                <w:webHidden/>
              </w:rPr>
              <w:instrText xml:space="preserve"> PAGEREF _Toc90050438 \h </w:instrText>
            </w:r>
            <w:r>
              <w:rPr>
                <w:noProof/>
                <w:webHidden/>
              </w:rPr>
            </w:r>
            <w:r>
              <w:rPr>
                <w:noProof/>
                <w:webHidden/>
              </w:rPr>
              <w:fldChar w:fldCharType="separate"/>
            </w:r>
            <w:r>
              <w:rPr>
                <w:noProof/>
                <w:webHidden/>
              </w:rPr>
              <w:t>5</w:t>
            </w:r>
            <w:r>
              <w:rPr>
                <w:noProof/>
                <w:webHidden/>
              </w:rPr>
              <w:fldChar w:fldCharType="end"/>
            </w:r>
          </w:hyperlink>
        </w:p>
        <w:p w14:paraId="1857B34F" w14:textId="3826F531"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39" w:history="1">
            <w:r w:rsidRPr="00542891">
              <w:rPr>
                <w:rStyle w:val="Hyperlink"/>
                <w:noProof/>
              </w:rPr>
              <w:t>Presence of non-English language</w:t>
            </w:r>
            <w:r>
              <w:rPr>
                <w:noProof/>
                <w:webHidden/>
              </w:rPr>
              <w:tab/>
            </w:r>
            <w:r>
              <w:rPr>
                <w:noProof/>
                <w:webHidden/>
              </w:rPr>
              <w:fldChar w:fldCharType="begin"/>
            </w:r>
            <w:r>
              <w:rPr>
                <w:noProof/>
                <w:webHidden/>
              </w:rPr>
              <w:instrText xml:space="preserve"> PAGEREF _Toc90050439 \h </w:instrText>
            </w:r>
            <w:r>
              <w:rPr>
                <w:noProof/>
                <w:webHidden/>
              </w:rPr>
            </w:r>
            <w:r>
              <w:rPr>
                <w:noProof/>
                <w:webHidden/>
              </w:rPr>
              <w:fldChar w:fldCharType="separate"/>
            </w:r>
            <w:r>
              <w:rPr>
                <w:noProof/>
                <w:webHidden/>
              </w:rPr>
              <w:t>6</w:t>
            </w:r>
            <w:r>
              <w:rPr>
                <w:noProof/>
                <w:webHidden/>
              </w:rPr>
              <w:fldChar w:fldCharType="end"/>
            </w:r>
          </w:hyperlink>
        </w:p>
        <w:p w14:paraId="7786AE52" w14:textId="232D3263"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0" w:history="1">
            <w:r w:rsidRPr="00542891">
              <w:rPr>
                <w:rStyle w:val="Hyperlink"/>
                <w:noProof/>
              </w:rPr>
              <w:t xml:space="preserve">Checking for Patterns: "received from: </w:t>
            </w:r>
            <w:r w:rsidRPr="00542891">
              <w:rPr>
                <w:rStyle w:val="Hyperlink"/>
                <w:i/>
                <w:iCs/>
                <w:noProof/>
              </w:rPr>
              <w:t>eylqgodm.ybqkwiam@gmail.com</w:t>
            </w:r>
            <w:r w:rsidRPr="00542891">
              <w:rPr>
                <w:rStyle w:val="Hyperlink"/>
                <w:noProof/>
              </w:rPr>
              <w:t>"</w:t>
            </w:r>
            <w:r>
              <w:rPr>
                <w:noProof/>
                <w:webHidden/>
              </w:rPr>
              <w:tab/>
            </w:r>
            <w:r>
              <w:rPr>
                <w:noProof/>
                <w:webHidden/>
              </w:rPr>
              <w:fldChar w:fldCharType="begin"/>
            </w:r>
            <w:r>
              <w:rPr>
                <w:noProof/>
                <w:webHidden/>
              </w:rPr>
              <w:instrText xml:space="preserve"> PAGEREF _Toc90050440 \h </w:instrText>
            </w:r>
            <w:r>
              <w:rPr>
                <w:noProof/>
                <w:webHidden/>
              </w:rPr>
            </w:r>
            <w:r>
              <w:rPr>
                <w:noProof/>
                <w:webHidden/>
              </w:rPr>
              <w:fldChar w:fldCharType="separate"/>
            </w:r>
            <w:r>
              <w:rPr>
                <w:noProof/>
                <w:webHidden/>
              </w:rPr>
              <w:t>6</w:t>
            </w:r>
            <w:r>
              <w:rPr>
                <w:noProof/>
                <w:webHidden/>
              </w:rPr>
              <w:fldChar w:fldCharType="end"/>
            </w:r>
          </w:hyperlink>
        </w:p>
        <w:p w14:paraId="04DA6AB7" w14:textId="4775F500"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1" w:history="1">
            <w:r w:rsidRPr="00542891">
              <w:rPr>
                <w:rStyle w:val="Hyperlink"/>
                <w:noProof/>
              </w:rPr>
              <w:t>Checking for Patterns: "email ids"</w:t>
            </w:r>
            <w:r>
              <w:rPr>
                <w:noProof/>
                <w:webHidden/>
              </w:rPr>
              <w:tab/>
            </w:r>
            <w:r>
              <w:rPr>
                <w:noProof/>
                <w:webHidden/>
              </w:rPr>
              <w:fldChar w:fldCharType="begin"/>
            </w:r>
            <w:r>
              <w:rPr>
                <w:noProof/>
                <w:webHidden/>
              </w:rPr>
              <w:instrText xml:space="preserve"> PAGEREF _Toc90050441 \h </w:instrText>
            </w:r>
            <w:r>
              <w:rPr>
                <w:noProof/>
                <w:webHidden/>
              </w:rPr>
            </w:r>
            <w:r>
              <w:rPr>
                <w:noProof/>
                <w:webHidden/>
              </w:rPr>
              <w:fldChar w:fldCharType="separate"/>
            </w:r>
            <w:r>
              <w:rPr>
                <w:noProof/>
                <w:webHidden/>
              </w:rPr>
              <w:t>7</w:t>
            </w:r>
            <w:r>
              <w:rPr>
                <w:noProof/>
                <w:webHidden/>
              </w:rPr>
              <w:fldChar w:fldCharType="end"/>
            </w:r>
          </w:hyperlink>
        </w:p>
        <w:p w14:paraId="4A3CA9C0" w14:textId="1D58808A"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2" w:history="1">
            <w:r w:rsidRPr="00542891">
              <w:rPr>
                <w:rStyle w:val="Hyperlink"/>
                <w:noProof/>
              </w:rPr>
              <w:t>Checking for Patterns: "Mail Format"</w:t>
            </w:r>
            <w:r>
              <w:rPr>
                <w:noProof/>
                <w:webHidden/>
              </w:rPr>
              <w:tab/>
            </w:r>
            <w:r>
              <w:rPr>
                <w:noProof/>
                <w:webHidden/>
              </w:rPr>
              <w:fldChar w:fldCharType="begin"/>
            </w:r>
            <w:r>
              <w:rPr>
                <w:noProof/>
                <w:webHidden/>
              </w:rPr>
              <w:instrText xml:space="preserve"> PAGEREF _Toc90050442 \h </w:instrText>
            </w:r>
            <w:r>
              <w:rPr>
                <w:noProof/>
                <w:webHidden/>
              </w:rPr>
            </w:r>
            <w:r>
              <w:rPr>
                <w:noProof/>
                <w:webHidden/>
              </w:rPr>
              <w:fldChar w:fldCharType="separate"/>
            </w:r>
            <w:r>
              <w:rPr>
                <w:noProof/>
                <w:webHidden/>
              </w:rPr>
              <w:t>7</w:t>
            </w:r>
            <w:r>
              <w:rPr>
                <w:noProof/>
                <w:webHidden/>
              </w:rPr>
              <w:fldChar w:fldCharType="end"/>
            </w:r>
          </w:hyperlink>
        </w:p>
        <w:p w14:paraId="1448F83B" w14:textId="5CA9CAB8"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3" w:history="1">
            <w:r w:rsidRPr="00542891">
              <w:rPr>
                <w:rStyle w:val="Hyperlink"/>
                <w:noProof/>
              </w:rPr>
              <w:t>Checking for Patterns: &lt;mailto:&gt;</w:t>
            </w:r>
            <w:r>
              <w:rPr>
                <w:noProof/>
                <w:webHidden/>
              </w:rPr>
              <w:tab/>
            </w:r>
            <w:r>
              <w:rPr>
                <w:noProof/>
                <w:webHidden/>
              </w:rPr>
              <w:fldChar w:fldCharType="begin"/>
            </w:r>
            <w:r>
              <w:rPr>
                <w:noProof/>
                <w:webHidden/>
              </w:rPr>
              <w:instrText xml:space="preserve"> PAGEREF _Toc90050443 \h </w:instrText>
            </w:r>
            <w:r>
              <w:rPr>
                <w:noProof/>
                <w:webHidden/>
              </w:rPr>
            </w:r>
            <w:r>
              <w:rPr>
                <w:noProof/>
                <w:webHidden/>
              </w:rPr>
              <w:fldChar w:fldCharType="separate"/>
            </w:r>
            <w:r>
              <w:rPr>
                <w:noProof/>
                <w:webHidden/>
              </w:rPr>
              <w:t>8</w:t>
            </w:r>
            <w:r>
              <w:rPr>
                <w:noProof/>
                <w:webHidden/>
              </w:rPr>
              <w:fldChar w:fldCharType="end"/>
            </w:r>
          </w:hyperlink>
        </w:p>
        <w:p w14:paraId="4E679BDE" w14:textId="01AC1BC8"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4" w:history="1">
            <w:r w:rsidRPr="00542891">
              <w:rPr>
                <w:rStyle w:val="Hyperlink"/>
                <w:noProof/>
              </w:rPr>
              <w:t>Checking for Patterns: template with name, language, browser, etc.</w:t>
            </w:r>
            <w:r>
              <w:rPr>
                <w:noProof/>
                <w:webHidden/>
              </w:rPr>
              <w:tab/>
            </w:r>
            <w:r>
              <w:rPr>
                <w:noProof/>
                <w:webHidden/>
              </w:rPr>
              <w:fldChar w:fldCharType="begin"/>
            </w:r>
            <w:r>
              <w:rPr>
                <w:noProof/>
                <w:webHidden/>
              </w:rPr>
              <w:instrText xml:space="preserve"> PAGEREF _Toc90050444 \h </w:instrText>
            </w:r>
            <w:r>
              <w:rPr>
                <w:noProof/>
                <w:webHidden/>
              </w:rPr>
            </w:r>
            <w:r>
              <w:rPr>
                <w:noProof/>
                <w:webHidden/>
              </w:rPr>
              <w:fldChar w:fldCharType="separate"/>
            </w:r>
            <w:r>
              <w:rPr>
                <w:noProof/>
                <w:webHidden/>
              </w:rPr>
              <w:t>8</w:t>
            </w:r>
            <w:r>
              <w:rPr>
                <w:noProof/>
                <w:webHidden/>
              </w:rPr>
              <w:fldChar w:fldCharType="end"/>
            </w:r>
          </w:hyperlink>
        </w:p>
        <w:p w14:paraId="77D36278" w14:textId="43E419B2"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5" w:history="1">
            <w:r w:rsidRPr="00542891">
              <w:rPr>
                <w:rStyle w:val="Hyperlink"/>
                <w:noProof/>
              </w:rPr>
              <w:t>Checking for Patterns: Checking for embedded images text</w:t>
            </w:r>
            <w:r>
              <w:rPr>
                <w:noProof/>
                <w:webHidden/>
              </w:rPr>
              <w:tab/>
            </w:r>
            <w:r>
              <w:rPr>
                <w:noProof/>
                <w:webHidden/>
              </w:rPr>
              <w:fldChar w:fldCharType="begin"/>
            </w:r>
            <w:r>
              <w:rPr>
                <w:noProof/>
                <w:webHidden/>
              </w:rPr>
              <w:instrText xml:space="preserve"> PAGEREF _Toc90050445 \h </w:instrText>
            </w:r>
            <w:r>
              <w:rPr>
                <w:noProof/>
                <w:webHidden/>
              </w:rPr>
            </w:r>
            <w:r>
              <w:rPr>
                <w:noProof/>
                <w:webHidden/>
              </w:rPr>
              <w:fldChar w:fldCharType="separate"/>
            </w:r>
            <w:r>
              <w:rPr>
                <w:noProof/>
                <w:webHidden/>
              </w:rPr>
              <w:t>9</w:t>
            </w:r>
            <w:r>
              <w:rPr>
                <w:noProof/>
                <w:webHidden/>
              </w:rPr>
              <w:fldChar w:fldCharType="end"/>
            </w:r>
          </w:hyperlink>
        </w:p>
        <w:p w14:paraId="03759919" w14:textId="3C0E35FB"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6" w:history="1">
            <w:r w:rsidRPr="00542891">
              <w:rPr>
                <w:rStyle w:val="Hyperlink"/>
                <w:noProof/>
              </w:rPr>
              <w:t>Checking for Patterns: Phrases</w:t>
            </w:r>
            <w:r>
              <w:rPr>
                <w:noProof/>
                <w:webHidden/>
              </w:rPr>
              <w:tab/>
            </w:r>
            <w:r>
              <w:rPr>
                <w:noProof/>
                <w:webHidden/>
              </w:rPr>
              <w:fldChar w:fldCharType="begin"/>
            </w:r>
            <w:r>
              <w:rPr>
                <w:noProof/>
                <w:webHidden/>
              </w:rPr>
              <w:instrText xml:space="preserve"> PAGEREF _Toc90050446 \h </w:instrText>
            </w:r>
            <w:r>
              <w:rPr>
                <w:noProof/>
                <w:webHidden/>
              </w:rPr>
            </w:r>
            <w:r>
              <w:rPr>
                <w:noProof/>
                <w:webHidden/>
              </w:rPr>
              <w:fldChar w:fldCharType="separate"/>
            </w:r>
            <w:r>
              <w:rPr>
                <w:noProof/>
                <w:webHidden/>
              </w:rPr>
              <w:t>10</w:t>
            </w:r>
            <w:r>
              <w:rPr>
                <w:noProof/>
                <w:webHidden/>
              </w:rPr>
              <w:fldChar w:fldCharType="end"/>
            </w:r>
          </w:hyperlink>
        </w:p>
        <w:p w14:paraId="517EFF2A" w14:textId="01EB5392"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7" w:history="1">
            <w:r w:rsidRPr="00542891">
              <w:rPr>
                <w:rStyle w:val="Hyperlink"/>
                <w:noProof/>
              </w:rPr>
              <w:t>Checking for Patterns: Expanding acronyms such as “pls” and replacing phrase such as “please help to”</w:t>
            </w:r>
            <w:r>
              <w:rPr>
                <w:noProof/>
                <w:webHidden/>
              </w:rPr>
              <w:tab/>
            </w:r>
            <w:r>
              <w:rPr>
                <w:noProof/>
                <w:webHidden/>
              </w:rPr>
              <w:fldChar w:fldCharType="begin"/>
            </w:r>
            <w:r>
              <w:rPr>
                <w:noProof/>
                <w:webHidden/>
              </w:rPr>
              <w:instrText xml:space="preserve"> PAGEREF _Toc90050447 \h </w:instrText>
            </w:r>
            <w:r>
              <w:rPr>
                <w:noProof/>
                <w:webHidden/>
              </w:rPr>
            </w:r>
            <w:r>
              <w:rPr>
                <w:noProof/>
                <w:webHidden/>
              </w:rPr>
              <w:fldChar w:fldCharType="separate"/>
            </w:r>
            <w:r>
              <w:rPr>
                <w:noProof/>
                <w:webHidden/>
              </w:rPr>
              <w:t>11</w:t>
            </w:r>
            <w:r>
              <w:rPr>
                <w:noProof/>
                <w:webHidden/>
              </w:rPr>
              <w:fldChar w:fldCharType="end"/>
            </w:r>
          </w:hyperlink>
        </w:p>
        <w:p w14:paraId="100FD91C" w14:textId="2E6191D8"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48" w:history="1">
            <w:r w:rsidRPr="00542891">
              <w:rPr>
                <w:rStyle w:val="Hyperlink"/>
                <w:noProof/>
              </w:rPr>
              <w:t>Expanding contractions</w:t>
            </w:r>
            <w:r>
              <w:rPr>
                <w:noProof/>
                <w:webHidden/>
              </w:rPr>
              <w:tab/>
            </w:r>
            <w:r>
              <w:rPr>
                <w:noProof/>
                <w:webHidden/>
              </w:rPr>
              <w:fldChar w:fldCharType="begin"/>
            </w:r>
            <w:r>
              <w:rPr>
                <w:noProof/>
                <w:webHidden/>
              </w:rPr>
              <w:instrText xml:space="preserve"> PAGEREF _Toc90050448 \h </w:instrText>
            </w:r>
            <w:r>
              <w:rPr>
                <w:noProof/>
                <w:webHidden/>
              </w:rPr>
            </w:r>
            <w:r>
              <w:rPr>
                <w:noProof/>
                <w:webHidden/>
              </w:rPr>
              <w:fldChar w:fldCharType="separate"/>
            </w:r>
            <w:r>
              <w:rPr>
                <w:noProof/>
                <w:webHidden/>
              </w:rPr>
              <w:t>11</w:t>
            </w:r>
            <w:r>
              <w:rPr>
                <w:noProof/>
                <w:webHidden/>
              </w:rPr>
              <w:fldChar w:fldCharType="end"/>
            </w:r>
          </w:hyperlink>
        </w:p>
        <w:p w14:paraId="4B08BB66" w14:textId="33AB2C40" w:rsidR="002F2755" w:rsidRDefault="002F2755">
          <w:pPr>
            <w:pStyle w:val="TOC1"/>
            <w:rPr>
              <w:rFonts w:asciiTheme="minorHAnsi" w:eastAsiaTheme="minorEastAsia" w:hAnsiTheme="minorHAnsi" w:cstheme="minorBidi"/>
              <w:noProof/>
              <w:szCs w:val="22"/>
              <w:lang w:eastAsia="en-US"/>
            </w:rPr>
          </w:pPr>
          <w:hyperlink w:anchor="_Toc90050449" w:history="1">
            <w:r w:rsidRPr="00542891">
              <w:rPr>
                <w:rStyle w:val="Hyperlink"/>
                <w:noProof/>
              </w:rPr>
              <w:t>Summary of the Approach to EDA and Pre-processing: EDA</w:t>
            </w:r>
            <w:r>
              <w:rPr>
                <w:noProof/>
                <w:webHidden/>
              </w:rPr>
              <w:tab/>
            </w:r>
            <w:r>
              <w:rPr>
                <w:noProof/>
                <w:webHidden/>
              </w:rPr>
              <w:fldChar w:fldCharType="begin"/>
            </w:r>
            <w:r>
              <w:rPr>
                <w:noProof/>
                <w:webHidden/>
              </w:rPr>
              <w:instrText xml:space="preserve"> PAGEREF _Toc90050449 \h </w:instrText>
            </w:r>
            <w:r>
              <w:rPr>
                <w:noProof/>
                <w:webHidden/>
              </w:rPr>
            </w:r>
            <w:r>
              <w:rPr>
                <w:noProof/>
                <w:webHidden/>
              </w:rPr>
              <w:fldChar w:fldCharType="separate"/>
            </w:r>
            <w:r>
              <w:rPr>
                <w:noProof/>
                <w:webHidden/>
              </w:rPr>
              <w:t>12</w:t>
            </w:r>
            <w:r>
              <w:rPr>
                <w:noProof/>
                <w:webHidden/>
              </w:rPr>
              <w:fldChar w:fldCharType="end"/>
            </w:r>
          </w:hyperlink>
        </w:p>
        <w:p w14:paraId="290A02AF" w14:textId="5474B2ED"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0" w:history="1">
            <w:r w:rsidRPr="00542891">
              <w:rPr>
                <w:rStyle w:val="Hyperlink"/>
                <w:noProof/>
              </w:rPr>
              <w:t>Distribution of tickets as per Assignment Group</w:t>
            </w:r>
            <w:r>
              <w:rPr>
                <w:noProof/>
                <w:webHidden/>
              </w:rPr>
              <w:tab/>
            </w:r>
            <w:r>
              <w:rPr>
                <w:noProof/>
                <w:webHidden/>
              </w:rPr>
              <w:fldChar w:fldCharType="begin"/>
            </w:r>
            <w:r>
              <w:rPr>
                <w:noProof/>
                <w:webHidden/>
              </w:rPr>
              <w:instrText xml:space="preserve"> PAGEREF _Toc90050450 \h </w:instrText>
            </w:r>
            <w:r>
              <w:rPr>
                <w:noProof/>
                <w:webHidden/>
              </w:rPr>
            </w:r>
            <w:r>
              <w:rPr>
                <w:noProof/>
                <w:webHidden/>
              </w:rPr>
              <w:fldChar w:fldCharType="separate"/>
            </w:r>
            <w:r>
              <w:rPr>
                <w:noProof/>
                <w:webHidden/>
              </w:rPr>
              <w:t>12</w:t>
            </w:r>
            <w:r>
              <w:rPr>
                <w:noProof/>
                <w:webHidden/>
              </w:rPr>
              <w:fldChar w:fldCharType="end"/>
            </w:r>
          </w:hyperlink>
        </w:p>
        <w:p w14:paraId="0015CA1F" w14:textId="5EB29BB6"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1" w:history="1">
            <w:r w:rsidRPr="00542891">
              <w:rPr>
                <w:rStyle w:val="Hyperlink"/>
                <w:noProof/>
              </w:rPr>
              <w:t>Word Cloud of Description (whole data set) for max 5000 words</w:t>
            </w:r>
            <w:r>
              <w:rPr>
                <w:noProof/>
                <w:webHidden/>
              </w:rPr>
              <w:tab/>
            </w:r>
            <w:r>
              <w:rPr>
                <w:noProof/>
                <w:webHidden/>
              </w:rPr>
              <w:fldChar w:fldCharType="begin"/>
            </w:r>
            <w:r>
              <w:rPr>
                <w:noProof/>
                <w:webHidden/>
              </w:rPr>
              <w:instrText xml:space="preserve"> PAGEREF _Toc90050451 \h </w:instrText>
            </w:r>
            <w:r>
              <w:rPr>
                <w:noProof/>
                <w:webHidden/>
              </w:rPr>
            </w:r>
            <w:r>
              <w:rPr>
                <w:noProof/>
                <w:webHidden/>
              </w:rPr>
              <w:fldChar w:fldCharType="separate"/>
            </w:r>
            <w:r>
              <w:rPr>
                <w:noProof/>
                <w:webHidden/>
              </w:rPr>
              <w:t>12</w:t>
            </w:r>
            <w:r>
              <w:rPr>
                <w:noProof/>
                <w:webHidden/>
              </w:rPr>
              <w:fldChar w:fldCharType="end"/>
            </w:r>
          </w:hyperlink>
        </w:p>
        <w:p w14:paraId="5EF7B2DE" w14:textId="0D1F6FBE"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2" w:history="1">
            <w:r w:rsidRPr="00542891">
              <w:rPr>
                <w:rStyle w:val="Hyperlink"/>
                <w:noProof/>
              </w:rPr>
              <w:t>Word Cloud of Short Description (whole data set) for max 5000 words</w:t>
            </w:r>
            <w:r>
              <w:rPr>
                <w:noProof/>
                <w:webHidden/>
              </w:rPr>
              <w:tab/>
            </w:r>
            <w:r>
              <w:rPr>
                <w:noProof/>
                <w:webHidden/>
              </w:rPr>
              <w:fldChar w:fldCharType="begin"/>
            </w:r>
            <w:r>
              <w:rPr>
                <w:noProof/>
                <w:webHidden/>
              </w:rPr>
              <w:instrText xml:space="preserve"> PAGEREF _Toc90050452 \h </w:instrText>
            </w:r>
            <w:r>
              <w:rPr>
                <w:noProof/>
                <w:webHidden/>
              </w:rPr>
            </w:r>
            <w:r>
              <w:rPr>
                <w:noProof/>
                <w:webHidden/>
              </w:rPr>
              <w:fldChar w:fldCharType="separate"/>
            </w:r>
            <w:r>
              <w:rPr>
                <w:noProof/>
                <w:webHidden/>
              </w:rPr>
              <w:t>13</w:t>
            </w:r>
            <w:r>
              <w:rPr>
                <w:noProof/>
                <w:webHidden/>
              </w:rPr>
              <w:fldChar w:fldCharType="end"/>
            </w:r>
          </w:hyperlink>
        </w:p>
        <w:p w14:paraId="5F95E3E9" w14:textId="62F95472" w:rsidR="002F2755" w:rsidRDefault="002F2755">
          <w:pPr>
            <w:pStyle w:val="TOC1"/>
            <w:rPr>
              <w:rFonts w:asciiTheme="minorHAnsi" w:eastAsiaTheme="minorEastAsia" w:hAnsiTheme="minorHAnsi" w:cstheme="minorBidi"/>
              <w:noProof/>
              <w:szCs w:val="22"/>
              <w:lang w:eastAsia="en-US"/>
            </w:rPr>
          </w:pPr>
          <w:hyperlink w:anchor="_Toc90050453" w:history="1">
            <w:r w:rsidRPr="00542891">
              <w:rPr>
                <w:rStyle w:val="Hyperlink"/>
                <w:noProof/>
              </w:rPr>
              <w:t>Deciding Models and Model Building</w:t>
            </w:r>
            <w:r>
              <w:rPr>
                <w:noProof/>
                <w:webHidden/>
              </w:rPr>
              <w:tab/>
            </w:r>
            <w:r>
              <w:rPr>
                <w:noProof/>
                <w:webHidden/>
              </w:rPr>
              <w:fldChar w:fldCharType="begin"/>
            </w:r>
            <w:r>
              <w:rPr>
                <w:noProof/>
                <w:webHidden/>
              </w:rPr>
              <w:instrText xml:space="preserve"> PAGEREF _Toc90050453 \h </w:instrText>
            </w:r>
            <w:r>
              <w:rPr>
                <w:noProof/>
                <w:webHidden/>
              </w:rPr>
            </w:r>
            <w:r>
              <w:rPr>
                <w:noProof/>
                <w:webHidden/>
              </w:rPr>
              <w:fldChar w:fldCharType="separate"/>
            </w:r>
            <w:r>
              <w:rPr>
                <w:noProof/>
                <w:webHidden/>
              </w:rPr>
              <w:t>13</w:t>
            </w:r>
            <w:r>
              <w:rPr>
                <w:noProof/>
                <w:webHidden/>
              </w:rPr>
              <w:fldChar w:fldCharType="end"/>
            </w:r>
          </w:hyperlink>
        </w:p>
        <w:p w14:paraId="14555363" w14:textId="7FE22412"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4" w:history="1">
            <w:r w:rsidRPr="00542891">
              <w:rPr>
                <w:rStyle w:val="Hyperlink"/>
                <w:noProof/>
              </w:rPr>
              <w:t>Rule based model</w:t>
            </w:r>
            <w:r>
              <w:rPr>
                <w:noProof/>
                <w:webHidden/>
              </w:rPr>
              <w:tab/>
            </w:r>
            <w:r>
              <w:rPr>
                <w:noProof/>
                <w:webHidden/>
              </w:rPr>
              <w:fldChar w:fldCharType="begin"/>
            </w:r>
            <w:r>
              <w:rPr>
                <w:noProof/>
                <w:webHidden/>
              </w:rPr>
              <w:instrText xml:space="preserve"> PAGEREF _Toc90050454 \h </w:instrText>
            </w:r>
            <w:r>
              <w:rPr>
                <w:noProof/>
                <w:webHidden/>
              </w:rPr>
            </w:r>
            <w:r>
              <w:rPr>
                <w:noProof/>
                <w:webHidden/>
              </w:rPr>
              <w:fldChar w:fldCharType="separate"/>
            </w:r>
            <w:r>
              <w:rPr>
                <w:noProof/>
                <w:webHidden/>
              </w:rPr>
              <w:t>13</w:t>
            </w:r>
            <w:r>
              <w:rPr>
                <w:noProof/>
                <w:webHidden/>
              </w:rPr>
              <w:fldChar w:fldCharType="end"/>
            </w:r>
          </w:hyperlink>
        </w:p>
        <w:p w14:paraId="286CCC77" w14:textId="29AC5E3C"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5" w:history="1">
            <w:r w:rsidRPr="00542891">
              <w:rPr>
                <w:rStyle w:val="Hyperlink"/>
                <w:noProof/>
              </w:rPr>
              <w:t>ML based model</w:t>
            </w:r>
            <w:r>
              <w:rPr>
                <w:noProof/>
                <w:webHidden/>
              </w:rPr>
              <w:tab/>
            </w:r>
            <w:r>
              <w:rPr>
                <w:noProof/>
                <w:webHidden/>
              </w:rPr>
              <w:fldChar w:fldCharType="begin"/>
            </w:r>
            <w:r>
              <w:rPr>
                <w:noProof/>
                <w:webHidden/>
              </w:rPr>
              <w:instrText xml:space="preserve"> PAGEREF _Toc90050455 \h </w:instrText>
            </w:r>
            <w:r>
              <w:rPr>
                <w:noProof/>
                <w:webHidden/>
              </w:rPr>
            </w:r>
            <w:r>
              <w:rPr>
                <w:noProof/>
                <w:webHidden/>
              </w:rPr>
              <w:fldChar w:fldCharType="separate"/>
            </w:r>
            <w:r>
              <w:rPr>
                <w:noProof/>
                <w:webHidden/>
              </w:rPr>
              <w:t>14</w:t>
            </w:r>
            <w:r>
              <w:rPr>
                <w:noProof/>
                <w:webHidden/>
              </w:rPr>
              <w:fldChar w:fldCharType="end"/>
            </w:r>
          </w:hyperlink>
        </w:p>
        <w:p w14:paraId="70ECC05A" w14:textId="2D03E01A"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6" w:history="1">
            <w:r w:rsidRPr="00542891">
              <w:rPr>
                <w:rStyle w:val="Hyperlink"/>
                <w:noProof/>
              </w:rPr>
              <w:t>Hybrid model</w:t>
            </w:r>
            <w:r>
              <w:rPr>
                <w:noProof/>
                <w:webHidden/>
              </w:rPr>
              <w:tab/>
            </w:r>
            <w:r>
              <w:rPr>
                <w:noProof/>
                <w:webHidden/>
              </w:rPr>
              <w:fldChar w:fldCharType="begin"/>
            </w:r>
            <w:r>
              <w:rPr>
                <w:noProof/>
                <w:webHidden/>
              </w:rPr>
              <w:instrText xml:space="preserve"> PAGEREF _Toc90050456 \h </w:instrText>
            </w:r>
            <w:r>
              <w:rPr>
                <w:noProof/>
                <w:webHidden/>
              </w:rPr>
            </w:r>
            <w:r>
              <w:rPr>
                <w:noProof/>
                <w:webHidden/>
              </w:rPr>
              <w:fldChar w:fldCharType="separate"/>
            </w:r>
            <w:r>
              <w:rPr>
                <w:noProof/>
                <w:webHidden/>
              </w:rPr>
              <w:t>14</w:t>
            </w:r>
            <w:r>
              <w:rPr>
                <w:noProof/>
                <w:webHidden/>
              </w:rPr>
              <w:fldChar w:fldCharType="end"/>
            </w:r>
          </w:hyperlink>
        </w:p>
        <w:p w14:paraId="459C35B4" w14:textId="3D8D7025"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7" w:history="1">
            <w:r w:rsidRPr="00542891">
              <w:rPr>
                <w:rStyle w:val="Hyperlink"/>
                <w:noProof/>
              </w:rPr>
              <w:t>Traditional ML Model</w:t>
            </w:r>
            <w:r>
              <w:rPr>
                <w:noProof/>
                <w:webHidden/>
              </w:rPr>
              <w:tab/>
            </w:r>
            <w:r>
              <w:rPr>
                <w:noProof/>
                <w:webHidden/>
              </w:rPr>
              <w:fldChar w:fldCharType="begin"/>
            </w:r>
            <w:r>
              <w:rPr>
                <w:noProof/>
                <w:webHidden/>
              </w:rPr>
              <w:instrText xml:space="preserve"> PAGEREF _Toc90050457 \h </w:instrText>
            </w:r>
            <w:r>
              <w:rPr>
                <w:noProof/>
                <w:webHidden/>
              </w:rPr>
            </w:r>
            <w:r>
              <w:rPr>
                <w:noProof/>
                <w:webHidden/>
              </w:rPr>
              <w:fldChar w:fldCharType="separate"/>
            </w:r>
            <w:r>
              <w:rPr>
                <w:noProof/>
                <w:webHidden/>
              </w:rPr>
              <w:t>15</w:t>
            </w:r>
            <w:r>
              <w:rPr>
                <w:noProof/>
                <w:webHidden/>
              </w:rPr>
              <w:fldChar w:fldCharType="end"/>
            </w:r>
          </w:hyperlink>
        </w:p>
        <w:p w14:paraId="14C521B8" w14:textId="16DFC6A0"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8" w:history="1">
            <w:r w:rsidRPr="00542891">
              <w:rPr>
                <w:rStyle w:val="Hyperlink"/>
                <w:noProof/>
              </w:rPr>
              <w:t>Neural Network based Model</w:t>
            </w:r>
            <w:r>
              <w:rPr>
                <w:noProof/>
                <w:webHidden/>
              </w:rPr>
              <w:tab/>
            </w:r>
            <w:r>
              <w:rPr>
                <w:noProof/>
                <w:webHidden/>
              </w:rPr>
              <w:fldChar w:fldCharType="begin"/>
            </w:r>
            <w:r>
              <w:rPr>
                <w:noProof/>
                <w:webHidden/>
              </w:rPr>
              <w:instrText xml:space="preserve"> PAGEREF _Toc90050458 \h </w:instrText>
            </w:r>
            <w:r>
              <w:rPr>
                <w:noProof/>
                <w:webHidden/>
              </w:rPr>
            </w:r>
            <w:r>
              <w:rPr>
                <w:noProof/>
                <w:webHidden/>
              </w:rPr>
              <w:fldChar w:fldCharType="separate"/>
            </w:r>
            <w:r>
              <w:rPr>
                <w:noProof/>
                <w:webHidden/>
              </w:rPr>
              <w:t>16</w:t>
            </w:r>
            <w:r>
              <w:rPr>
                <w:noProof/>
                <w:webHidden/>
              </w:rPr>
              <w:fldChar w:fldCharType="end"/>
            </w:r>
          </w:hyperlink>
        </w:p>
        <w:p w14:paraId="69AB55D3" w14:textId="484A6A95"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59" w:history="1">
            <w:r w:rsidRPr="00542891">
              <w:rPr>
                <w:rStyle w:val="Hyperlink"/>
                <w:noProof/>
              </w:rPr>
              <w:t>Summary</w:t>
            </w:r>
            <w:r>
              <w:rPr>
                <w:noProof/>
                <w:webHidden/>
              </w:rPr>
              <w:tab/>
            </w:r>
            <w:r>
              <w:rPr>
                <w:noProof/>
                <w:webHidden/>
              </w:rPr>
              <w:fldChar w:fldCharType="begin"/>
            </w:r>
            <w:r>
              <w:rPr>
                <w:noProof/>
                <w:webHidden/>
              </w:rPr>
              <w:instrText xml:space="preserve"> PAGEREF _Toc90050459 \h </w:instrText>
            </w:r>
            <w:r>
              <w:rPr>
                <w:noProof/>
                <w:webHidden/>
              </w:rPr>
            </w:r>
            <w:r>
              <w:rPr>
                <w:noProof/>
                <w:webHidden/>
              </w:rPr>
              <w:fldChar w:fldCharType="separate"/>
            </w:r>
            <w:r>
              <w:rPr>
                <w:noProof/>
                <w:webHidden/>
              </w:rPr>
              <w:t>17</w:t>
            </w:r>
            <w:r>
              <w:rPr>
                <w:noProof/>
                <w:webHidden/>
              </w:rPr>
              <w:fldChar w:fldCharType="end"/>
            </w:r>
          </w:hyperlink>
        </w:p>
        <w:p w14:paraId="6D087284" w14:textId="023BDD24" w:rsidR="002F2755" w:rsidRDefault="002F2755">
          <w:pPr>
            <w:pStyle w:val="TOC1"/>
            <w:rPr>
              <w:rFonts w:asciiTheme="minorHAnsi" w:eastAsiaTheme="minorEastAsia" w:hAnsiTheme="minorHAnsi" w:cstheme="minorBidi"/>
              <w:noProof/>
              <w:szCs w:val="22"/>
              <w:lang w:eastAsia="en-US"/>
            </w:rPr>
          </w:pPr>
          <w:hyperlink w:anchor="_Toc90050460" w:history="1">
            <w:r w:rsidRPr="00542891">
              <w:rPr>
                <w:rStyle w:val="Hyperlink"/>
                <w:noProof/>
              </w:rPr>
              <w:t>How to improve your model performance?</w:t>
            </w:r>
            <w:r>
              <w:rPr>
                <w:noProof/>
                <w:webHidden/>
              </w:rPr>
              <w:tab/>
            </w:r>
            <w:r>
              <w:rPr>
                <w:noProof/>
                <w:webHidden/>
              </w:rPr>
              <w:fldChar w:fldCharType="begin"/>
            </w:r>
            <w:r>
              <w:rPr>
                <w:noProof/>
                <w:webHidden/>
              </w:rPr>
              <w:instrText xml:space="preserve"> PAGEREF _Toc90050460 \h </w:instrText>
            </w:r>
            <w:r>
              <w:rPr>
                <w:noProof/>
                <w:webHidden/>
              </w:rPr>
            </w:r>
            <w:r>
              <w:rPr>
                <w:noProof/>
                <w:webHidden/>
              </w:rPr>
              <w:fldChar w:fldCharType="separate"/>
            </w:r>
            <w:r>
              <w:rPr>
                <w:noProof/>
                <w:webHidden/>
              </w:rPr>
              <w:t>17</w:t>
            </w:r>
            <w:r>
              <w:rPr>
                <w:noProof/>
                <w:webHidden/>
              </w:rPr>
              <w:fldChar w:fldCharType="end"/>
            </w:r>
          </w:hyperlink>
        </w:p>
        <w:p w14:paraId="781E1D3F" w14:textId="275A9D48"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61" w:history="1">
            <w:r w:rsidRPr="00542891">
              <w:rPr>
                <w:rStyle w:val="Hyperlink"/>
                <w:noProof/>
              </w:rPr>
              <w:t>Use of embeddings</w:t>
            </w:r>
            <w:r>
              <w:rPr>
                <w:noProof/>
                <w:webHidden/>
              </w:rPr>
              <w:tab/>
            </w:r>
            <w:r>
              <w:rPr>
                <w:noProof/>
                <w:webHidden/>
              </w:rPr>
              <w:fldChar w:fldCharType="begin"/>
            </w:r>
            <w:r>
              <w:rPr>
                <w:noProof/>
                <w:webHidden/>
              </w:rPr>
              <w:instrText xml:space="preserve"> PAGEREF _Toc90050461 \h </w:instrText>
            </w:r>
            <w:r>
              <w:rPr>
                <w:noProof/>
                <w:webHidden/>
              </w:rPr>
            </w:r>
            <w:r>
              <w:rPr>
                <w:noProof/>
                <w:webHidden/>
              </w:rPr>
              <w:fldChar w:fldCharType="separate"/>
            </w:r>
            <w:r>
              <w:rPr>
                <w:noProof/>
                <w:webHidden/>
              </w:rPr>
              <w:t>18</w:t>
            </w:r>
            <w:r>
              <w:rPr>
                <w:noProof/>
                <w:webHidden/>
              </w:rPr>
              <w:fldChar w:fldCharType="end"/>
            </w:r>
          </w:hyperlink>
        </w:p>
        <w:p w14:paraId="3654FE49" w14:textId="129FBD32" w:rsidR="002F2755" w:rsidRDefault="002F2755">
          <w:pPr>
            <w:pStyle w:val="TOC2"/>
            <w:tabs>
              <w:tab w:val="right" w:leader="dot" w:pos="9063"/>
            </w:tabs>
            <w:rPr>
              <w:rFonts w:asciiTheme="minorHAnsi" w:eastAsiaTheme="minorEastAsia" w:hAnsiTheme="minorHAnsi" w:cstheme="minorBidi"/>
              <w:noProof/>
              <w:szCs w:val="22"/>
              <w:lang w:eastAsia="en-US"/>
            </w:rPr>
          </w:pPr>
          <w:hyperlink w:anchor="_Toc90050462" w:history="1">
            <w:r w:rsidRPr="00542891">
              <w:rPr>
                <w:rStyle w:val="Hyperlink"/>
                <w:noProof/>
              </w:rPr>
              <w:t>Reduction of noise</w:t>
            </w:r>
            <w:r>
              <w:rPr>
                <w:noProof/>
                <w:webHidden/>
              </w:rPr>
              <w:tab/>
            </w:r>
            <w:r>
              <w:rPr>
                <w:noProof/>
                <w:webHidden/>
              </w:rPr>
              <w:fldChar w:fldCharType="begin"/>
            </w:r>
            <w:r>
              <w:rPr>
                <w:noProof/>
                <w:webHidden/>
              </w:rPr>
              <w:instrText xml:space="preserve"> PAGEREF _Toc90050462 \h </w:instrText>
            </w:r>
            <w:r>
              <w:rPr>
                <w:noProof/>
                <w:webHidden/>
              </w:rPr>
            </w:r>
            <w:r>
              <w:rPr>
                <w:noProof/>
                <w:webHidden/>
              </w:rPr>
              <w:fldChar w:fldCharType="separate"/>
            </w:r>
            <w:r>
              <w:rPr>
                <w:noProof/>
                <w:webHidden/>
              </w:rPr>
              <w:t>18</w:t>
            </w:r>
            <w:r>
              <w:rPr>
                <w:noProof/>
                <w:webHidden/>
              </w:rPr>
              <w:fldChar w:fldCharType="end"/>
            </w:r>
          </w:hyperlink>
        </w:p>
        <w:p w14:paraId="50A39E5B" w14:textId="75AC0EDB" w:rsidR="00995D7F" w:rsidRDefault="00995D7F" w:rsidP="00567C16">
          <w:pPr>
            <w:jc w:val="both"/>
          </w:pPr>
          <w:r>
            <w:rPr>
              <w:b/>
              <w:bCs/>
              <w:noProof/>
            </w:rPr>
            <w:fldChar w:fldCharType="end"/>
          </w:r>
        </w:p>
      </w:sdtContent>
    </w:sdt>
    <w:p w14:paraId="105FB6B8" w14:textId="77777777" w:rsidR="00995D7F" w:rsidRDefault="00995D7F" w:rsidP="00567C16">
      <w:pPr>
        <w:pStyle w:val="Heading2"/>
        <w:jc w:val="both"/>
      </w:pPr>
    </w:p>
    <w:p w14:paraId="7C7E6C83" w14:textId="15DE5FAA" w:rsidR="004E6ADD" w:rsidRPr="00AB6EDB" w:rsidRDefault="004E6ADD" w:rsidP="00567C16">
      <w:pPr>
        <w:pStyle w:val="Heading1"/>
        <w:jc w:val="both"/>
      </w:pPr>
      <w:bookmarkStart w:id="0" w:name="_Toc90050428"/>
      <w:r w:rsidRPr="00AB6EDB">
        <w:t>The Real Problem</w:t>
      </w:r>
      <w:bookmarkEnd w:id="0"/>
    </w:p>
    <w:p w14:paraId="10B0B347" w14:textId="048DBC89" w:rsidR="004E6ADD" w:rsidRDefault="004E6ADD" w:rsidP="00567C16">
      <w:pPr>
        <w:jc w:val="both"/>
      </w:pPr>
      <w:r>
        <w:t>One of the key activities of any IT function is to “Keep the lights on” to ensure there is no impact to the Business operations. IT leverages Incident Management process to achieve the above Objective. An incident is something that is unplanned interruption to an IT service or reduction in the quality of an IT service that affects the Users and the Business. The main goal of Incident Management process is to provide a quick fix / workarounds or solutions that resolves the interruption and restores the service to its full capacity to ensure no business impact. 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00DBA3B7" w14:textId="6C7623D3" w:rsidR="00CC1BFA" w:rsidRDefault="00CC1BFA" w:rsidP="00567C16">
      <w:pPr>
        <w:pStyle w:val="Heading1"/>
        <w:jc w:val="both"/>
      </w:pPr>
      <w:bookmarkStart w:id="1" w:name="_Toc90050429"/>
      <w:r>
        <w:t>Business Domain Value</w:t>
      </w:r>
      <w:bookmarkEnd w:id="1"/>
    </w:p>
    <w:p w14:paraId="0B494B12" w14:textId="1F018489" w:rsidR="00CC1BFA" w:rsidRPr="00CC1BFA" w:rsidRDefault="00AC53A5" w:rsidP="00567C16">
      <w:pPr>
        <w:jc w:val="both"/>
      </w:pPr>
      <w:r>
        <w:t xml:space="preserve">In the support process, incoming incidents are analyzed and assessed by organization’s support teams to fulfill the request. In many organizations, better allocation and effective usage of the valuable support resources will directly result in substantial cost savings. Currently the incidents are created by various stakeholders (Business Users, IT Users and Monitoring Tools) within IT Service Management Tool and are assigned to Service Desk teams (L1 / L2 teams). This team will review the incidents for </w:t>
      </w:r>
      <w:r>
        <w:lastRenderedPageBreak/>
        <w:t>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closure. 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Proprietary content. ©Great Learning. All Rights Reserved. Unauthorized use or distribution prohibited 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Guided by powerful AI techniques that can classify incidents to right functional groups can help organizations to reduce the resolving time of the issue and can focus on more productive tasks.</w:t>
      </w:r>
    </w:p>
    <w:p w14:paraId="1465EC7C" w14:textId="24D5B8AD" w:rsidR="009C6E8C" w:rsidRDefault="00454810" w:rsidP="00567C16">
      <w:pPr>
        <w:pStyle w:val="Heading1"/>
        <w:jc w:val="both"/>
      </w:pPr>
      <w:bookmarkStart w:id="2" w:name="_Toc90050430"/>
      <w:r>
        <w:t xml:space="preserve">Summary of problem statement, </w:t>
      </w:r>
      <w:r w:rsidR="00AA7C5A">
        <w:t>data,</w:t>
      </w:r>
      <w:r>
        <w:t xml:space="preserve"> and findings</w:t>
      </w:r>
      <w:bookmarkEnd w:id="2"/>
    </w:p>
    <w:p w14:paraId="0ADF1648" w14:textId="2C74865C" w:rsidR="00AC53A5" w:rsidRDefault="00B34B4E" w:rsidP="00567C16">
      <w:pPr>
        <w:jc w:val="both"/>
      </w:pPr>
      <w:r w:rsidRPr="00B34B4E">
        <w:t>A</w:t>
      </w:r>
      <w:r>
        <w:t xml:space="preserve">utomatic </w:t>
      </w:r>
      <w:r w:rsidRPr="00B34B4E">
        <w:t>T</w:t>
      </w:r>
      <w:r>
        <w:t xml:space="preserve">icket </w:t>
      </w:r>
      <w:r w:rsidRPr="00B34B4E">
        <w:t>A</w:t>
      </w:r>
      <w:r>
        <w:t>ssignment (ATA)</w:t>
      </w:r>
      <w:r w:rsidRPr="00B34B4E">
        <w:t xml:space="preserve"> is a classification problem which comes under the Supervised Machine Learning category</w:t>
      </w:r>
      <w:r>
        <w:t xml:space="preserve"> &amp;</w:t>
      </w:r>
      <w:r w:rsidRPr="00B34B4E">
        <w:t xml:space="preserve"> plays </w:t>
      </w:r>
      <w:r>
        <w:t xml:space="preserve">a </w:t>
      </w:r>
      <w:r w:rsidRPr="00B34B4E">
        <w:t xml:space="preserve">key role for successfully running any </w:t>
      </w:r>
      <w:r w:rsidR="00B86BC3">
        <w:t>Incident Management System</w:t>
      </w:r>
      <w:r w:rsidR="00AB6EDB">
        <w:t>,</w:t>
      </w:r>
      <w:r w:rsidRPr="00B34B4E">
        <w:t xml:space="preserve"> </w:t>
      </w:r>
      <w:r w:rsidR="00AB6EDB">
        <w:t>e</w:t>
      </w:r>
      <w:r w:rsidRPr="00B34B4E">
        <w:t xml:space="preserve">specially in very large system that provides numerous </w:t>
      </w:r>
      <w:r w:rsidR="00AA7C5A" w:rsidRPr="00B34B4E">
        <w:t>services,</w:t>
      </w:r>
      <w:r w:rsidRPr="00B34B4E">
        <w:t xml:space="preserve"> and each service has multiple categor</w:t>
      </w:r>
      <w:r w:rsidR="00B86BC3">
        <w:t>ies</w:t>
      </w:r>
      <w:r w:rsidRPr="00B34B4E">
        <w:t xml:space="preserve"> and sub</w:t>
      </w:r>
      <w:r w:rsidR="00AA7C5A">
        <w:t>-</w:t>
      </w:r>
      <w:r w:rsidRPr="00B34B4E">
        <w:t>categor</w:t>
      </w:r>
      <w:r w:rsidR="00B86BC3">
        <w:t>ies</w:t>
      </w:r>
      <w:r w:rsidR="005929B0">
        <w:t>.</w:t>
      </w:r>
      <w:r w:rsidRPr="00B34B4E">
        <w:t xml:space="preserve"> Manually tagging </w:t>
      </w:r>
      <w:r w:rsidR="005929B0">
        <w:t xml:space="preserve">of </w:t>
      </w:r>
      <w:r w:rsidRPr="00B34B4E">
        <w:t>task to specific category and sub</w:t>
      </w:r>
      <w:r w:rsidR="00AA7C5A">
        <w:t>-</w:t>
      </w:r>
      <w:r w:rsidRPr="00B34B4E">
        <w:t>category require</w:t>
      </w:r>
      <w:r w:rsidR="005929B0">
        <w:t>s</w:t>
      </w:r>
      <w:r w:rsidRPr="00B34B4E">
        <w:t xml:space="preserve"> user training, manpower and also prone to human error that can impact over all service delivery. ATA uses machine learning technique to assign task to appropriate group automatically that can improve overall turnaround time of service delivery.</w:t>
      </w:r>
    </w:p>
    <w:p w14:paraId="0D534221" w14:textId="684AA367" w:rsidR="00AB6EDB" w:rsidRDefault="00AB6EDB" w:rsidP="00567C16">
      <w:pPr>
        <w:pStyle w:val="Heading2"/>
        <w:jc w:val="both"/>
      </w:pPr>
      <w:bookmarkStart w:id="3" w:name="_Toc90050431"/>
      <w:r>
        <w:t>Other business use case of text classification</w:t>
      </w:r>
      <w:bookmarkEnd w:id="3"/>
    </w:p>
    <w:p w14:paraId="126BA054" w14:textId="7B6DF065" w:rsidR="00A27DC0" w:rsidRDefault="00A27DC0" w:rsidP="00567C16">
      <w:pPr>
        <w:pStyle w:val="ListParagraph"/>
        <w:numPr>
          <w:ilvl w:val="0"/>
          <w:numId w:val="4"/>
        </w:numPr>
        <w:jc w:val="both"/>
      </w:pPr>
      <w:r w:rsidRPr="00A27DC0">
        <w:t>categori</w:t>
      </w:r>
      <w:r w:rsidR="003717EE">
        <w:t>z</w:t>
      </w:r>
      <w:r w:rsidRPr="00A27DC0">
        <w:t xml:space="preserve">e Code review comments </w:t>
      </w:r>
      <w:r w:rsidR="00225F0C">
        <w:t xml:space="preserve">so that patterns of review comments can be identified and </w:t>
      </w:r>
      <w:r w:rsidR="003717EE">
        <w:t>automated</w:t>
      </w:r>
    </w:p>
    <w:p w14:paraId="4520190D" w14:textId="0AC8C1C5" w:rsidR="003717EE" w:rsidRDefault="003566ED" w:rsidP="00567C16">
      <w:pPr>
        <w:pStyle w:val="ListParagraph"/>
        <w:numPr>
          <w:ilvl w:val="0"/>
          <w:numId w:val="4"/>
        </w:numPr>
        <w:jc w:val="both"/>
      </w:pPr>
      <w:r w:rsidRPr="003566ED">
        <w:t xml:space="preserve">Post incident resolution in incident management system like SNOW, </w:t>
      </w:r>
      <w:r w:rsidR="00F13687">
        <w:t xml:space="preserve">a </w:t>
      </w:r>
      <w:r w:rsidRPr="003566ED">
        <w:t>user has to tag resolution comments to certain category</w:t>
      </w:r>
      <w:r w:rsidR="00F13687">
        <w:t>.  For e.g.</w:t>
      </w:r>
      <w:r w:rsidRPr="003566ED">
        <w:t xml:space="preserve"> in software incidents these categor</w:t>
      </w:r>
      <w:r w:rsidR="003E20CE">
        <w:t>ies</w:t>
      </w:r>
      <w:r w:rsidRPr="003566ED">
        <w:t xml:space="preserve"> may be (code issue, environment issue, Auto resolved, user training issue etc). Most often user misse</w:t>
      </w:r>
      <w:r>
        <w:t>s</w:t>
      </w:r>
      <w:r w:rsidRPr="003566ED">
        <w:t xml:space="preserve"> to tag</w:t>
      </w:r>
      <w:r>
        <w:t xml:space="preserve"> the</w:t>
      </w:r>
      <w:r w:rsidRPr="003566ED">
        <w:t xml:space="preserve"> comments to appropriate category. We can automate this process by creating model that can predict appropriate category for any resolution comment.</w:t>
      </w:r>
    </w:p>
    <w:p w14:paraId="52BE61BB" w14:textId="21C4A074" w:rsidR="003E20CE" w:rsidRPr="00A27DC0" w:rsidRDefault="003E20CE" w:rsidP="00567C16">
      <w:pPr>
        <w:pStyle w:val="ListParagraph"/>
        <w:numPr>
          <w:ilvl w:val="0"/>
          <w:numId w:val="4"/>
        </w:numPr>
        <w:jc w:val="both"/>
      </w:pPr>
      <w:r w:rsidRPr="003E20CE">
        <w:lastRenderedPageBreak/>
        <w:t>After sales support in product based companies, assignment of correct service personnel so that cost can be optimized and customer satisfaction can be enhanced</w:t>
      </w:r>
    </w:p>
    <w:p w14:paraId="013F854B" w14:textId="3E0F734C" w:rsidR="00454810" w:rsidRDefault="00D62713" w:rsidP="00567C16">
      <w:pPr>
        <w:pStyle w:val="Heading1"/>
        <w:jc w:val="both"/>
      </w:pPr>
      <w:bookmarkStart w:id="4" w:name="_Toc90050432"/>
      <w:r>
        <w:t>Summary of the Approach to EDA and Pre-processing</w:t>
      </w:r>
      <w:r w:rsidR="00384EC6">
        <w:t>: Pre-processing</w:t>
      </w:r>
      <w:bookmarkEnd w:id="4"/>
    </w:p>
    <w:p w14:paraId="33E8206B" w14:textId="6B307FB6" w:rsidR="00293FBB" w:rsidRDefault="00293FBB" w:rsidP="00567C16">
      <w:pPr>
        <w:jc w:val="both"/>
      </w:pPr>
    </w:p>
    <w:p w14:paraId="3EA056F6" w14:textId="318A2D5E" w:rsidR="00293FBB" w:rsidRDefault="00051488" w:rsidP="00567C16">
      <w:pPr>
        <w:pStyle w:val="Heading2"/>
        <w:jc w:val="both"/>
      </w:pPr>
      <w:bookmarkStart w:id="5" w:name="_Toc90050433"/>
      <w:r>
        <w:t>Data Shape</w:t>
      </w:r>
      <w:bookmarkEnd w:id="5"/>
    </w:p>
    <w:p w14:paraId="64CD1C45" w14:textId="2977E372" w:rsidR="00051488" w:rsidRDefault="008C4072" w:rsidP="00567C16">
      <w:pPr>
        <w:ind w:left="227" w:hanging="227"/>
        <w:jc w:val="both"/>
      </w:pPr>
      <w:r>
        <w:t xml:space="preserve">There are </w:t>
      </w:r>
      <w:r w:rsidR="00CD7F42">
        <w:t>8,500 rows and 4 columns in the base data set</w:t>
      </w:r>
    </w:p>
    <w:p w14:paraId="2A2AD9E1" w14:textId="0369DFB2" w:rsidR="00CD7F42" w:rsidRDefault="00CD7F42" w:rsidP="00567C16">
      <w:pPr>
        <w:ind w:left="227" w:hanging="227"/>
        <w:jc w:val="both"/>
      </w:pPr>
      <w:r>
        <w:rPr>
          <w:noProof/>
        </w:rPr>
        <w:drawing>
          <wp:inline distT="0" distB="0" distL="0" distR="0" wp14:anchorId="4972316C" wp14:editId="10D33028">
            <wp:extent cx="5761355" cy="528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355" cy="528955"/>
                    </a:xfrm>
                    <a:prstGeom prst="rect">
                      <a:avLst/>
                    </a:prstGeom>
                  </pic:spPr>
                </pic:pic>
              </a:graphicData>
            </a:graphic>
          </wp:inline>
        </w:drawing>
      </w:r>
    </w:p>
    <w:p w14:paraId="6FDA6649" w14:textId="18B8AFB3" w:rsidR="00004602" w:rsidRDefault="00004602" w:rsidP="00567C16">
      <w:pPr>
        <w:pStyle w:val="Heading2"/>
        <w:jc w:val="both"/>
      </w:pPr>
      <w:bookmarkStart w:id="6" w:name="_Toc90050434"/>
      <w:r w:rsidRPr="00004602">
        <w:t>Some more info on the dataset</w:t>
      </w:r>
      <w:bookmarkEnd w:id="6"/>
    </w:p>
    <w:p w14:paraId="003934C8" w14:textId="3C785C17" w:rsidR="00004602" w:rsidRDefault="00CE7714" w:rsidP="00567C16">
      <w:pPr>
        <w:jc w:val="both"/>
      </w:pPr>
      <w:r>
        <w:t>The four columns are:-</w:t>
      </w:r>
    </w:p>
    <w:p w14:paraId="6228E99D" w14:textId="0E49CCAB" w:rsidR="00DE33AB" w:rsidRDefault="00DE33AB" w:rsidP="00567C16">
      <w:pPr>
        <w:jc w:val="both"/>
      </w:pPr>
      <w:r>
        <w:rPr>
          <w:noProof/>
        </w:rPr>
        <w:drawing>
          <wp:inline distT="0" distB="0" distL="0" distR="0" wp14:anchorId="403D851A" wp14:editId="42B502AF">
            <wp:extent cx="5761355" cy="1995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355" cy="1995170"/>
                    </a:xfrm>
                    <a:prstGeom prst="rect">
                      <a:avLst/>
                    </a:prstGeom>
                  </pic:spPr>
                </pic:pic>
              </a:graphicData>
            </a:graphic>
          </wp:inline>
        </w:drawing>
      </w:r>
    </w:p>
    <w:p w14:paraId="3C42DD59" w14:textId="289302EB" w:rsidR="00051488" w:rsidRDefault="00FD2006" w:rsidP="00567C16">
      <w:pPr>
        <w:pStyle w:val="Heading2"/>
        <w:jc w:val="both"/>
      </w:pPr>
      <w:bookmarkStart w:id="7" w:name="_Toc90050435"/>
      <w:r>
        <w:t>Quick peek into data</w:t>
      </w:r>
      <w:bookmarkEnd w:id="7"/>
    </w:p>
    <w:p w14:paraId="325F84BB" w14:textId="1573CAA2" w:rsidR="00C87160" w:rsidRDefault="00C87160" w:rsidP="00567C16">
      <w:pPr>
        <w:jc w:val="both"/>
      </w:pPr>
    </w:p>
    <w:p w14:paraId="16317462" w14:textId="2171B8E8" w:rsidR="00C87160" w:rsidRDefault="00C87160" w:rsidP="00567C16">
      <w:pPr>
        <w:jc w:val="both"/>
      </w:pPr>
      <w:r>
        <w:rPr>
          <w:noProof/>
        </w:rPr>
        <w:drawing>
          <wp:inline distT="0" distB="0" distL="0" distR="0" wp14:anchorId="0A2984C5" wp14:editId="01D05CF1">
            <wp:extent cx="5761355" cy="114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355" cy="1145540"/>
                    </a:xfrm>
                    <a:prstGeom prst="rect">
                      <a:avLst/>
                    </a:prstGeom>
                  </pic:spPr>
                </pic:pic>
              </a:graphicData>
            </a:graphic>
          </wp:inline>
        </w:drawing>
      </w:r>
    </w:p>
    <w:p w14:paraId="22CF5707" w14:textId="00DD14E1" w:rsidR="00C87160" w:rsidRDefault="00C87160" w:rsidP="00567C16">
      <w:pPr>
        <w:jc w:val="both"/>
      </w:pPr>
    </w:p>
    <w:p w14:paraId="3C769D88" w14:textId="7791CC61" w:rsidR="00C87160" w:rsidRPr="00C87160" w:rsidRDefault="005D41F1" w:rsidP="00567C16">
      <w:pPr>
        <w:jc w:val="both"/>
      </w:pPr>
      <w:r>
        <w:rPr>
          <w:noProof/>
        </w:rPr>
        <w:drawing>
          <wp:inline distT="0" distB="0" distL="0" distR="0" wp14:anchorId="2F5A94A8" wp14:editId="080C20AB">
            <wp:extent cx="5761355" cy="110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1106805"/>
                    </a:xfrm>
                    <a:prstGeom prst="rect">
                      <a:avLst/>
                    </a:prstGeom>
                  </pic:spPr>
                </pic:pic>
              </a:graphicData>
            </a:graphic>
          </wp:inline>
        </w:drawing>
      </w:r>
    </w:p>
    <w:p w14:paraId="1B7376A2" w14:textId="77777777" w:rsidR="00FD2006" w:rsidRDefault="00FD2006" w:rsidP="00567C16">
      <w:pPr>
        <w:ind w:left="227" w:hanging="227"/>
        <w:jc w:val="both"/>
      </w:pPr>
    </w:p>
    <w:p w14:paraId="22DC5670" w14:textId="009D6CEA" w:rsidR="00BB7504" w:rsidRDefault="00965081" w:rsidP="00567C16">
      <w:pPr>
        <w:pStyle w:val="Heading2"/>
        <w:jc w:val="both"/>
      </w:pPr>
      <w:bookmarkStart w:id="8" w:name="_Toc90050436"/>
      <w:r>
        <w:t>Check for nulls</w:t>
      </w:r>
      <w:bookmarkEnd w:id="8"/>
    </w:p>
    <w:p w14:paraId="1277B7E4" w14:textId="0B920B6D" w:rsidR="001E5E83" w:rsidRDefault="001E5E83" w:rsidP="00567C16">
      <w:pPr>
        <w:jc w:val="both"/>
      </w:pPr>
      <w:r>
        <w:t xml:space="preserve">8 values in Short Description and 1 in Description </w:t>
      </w:r>
      <w:r w:rsidR="004C3161">
        <w:t>are null values</w:t>
      </w:r>
    </w:p>
    <w:p w14:paraId="71D7235F" w14:textId="671A7EB3" w:rsidR="001E5E83" w:rsidRDefault="001E5E83" w:rsidP="00567C16">
      <w:pPr>
        <w:jc w:val="both"/>
      </w:pPr>
      <w:r>
        <w:rPr>
          <w:noProof/>
        </w:rPr>
        <w:lastRenderedPageBreak/>
        <w:drawing>
          <wp:inline distT="0" distB="0" distL="0" distR="0" wp14:anchorId="7D6FCB5F" wp14:editId="7721ED24">
            <wp:extent cx="5761355" cy="97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979170"/>
                    </a:xfrm>
                    <a:prstGeom prst="rect">
                      <a:avLst/>
                    </a:prstGeom>
                  </pic:spPr>
                </pic:pic>
              </a:graphicData>
            </a:graphic>
          </wp:inline>
        </w:drawing>
      </w:r>
    </w:p>
    <w:p w14:paraId="7E7B88F7" w14:textId="64427A2B" w:rsidR="006A47EC" w:rsidRDefault="006A47EC" w:rsidP="00567C16">
      <w:pPr>
        <w:jc w:val="both"/>
      </w:pPr>
    </w:p>
    <w:p w14:paraId="6555A8FF" w14:textId="69B854D3" w:rsidR="006A47EC" w:rsidRDefault="006A47EC" w:rsidP="00567C16">
      <w:pPr>
        <w:jc w:val="both"/>
      </w:pPr>
      <w:r>
        <w:rPr>
          <w:noProof/>
        </w:rPr>
        <w:drawing>
          <wp:inline distT="0" distB="0" distL="0" distR="0" wp14:anchorId="0B76646B" wp14:editId="79E1E26C">
            <wp:extent cx="5761355" cy="66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669925"/>
                    </a:xfrm>
                    <a:prstGeom prst="rect">
                      <a:avLst/>
                    </a:prstGeom>
                  </pic:spPr>
                </pic:pic>
              </a:graphicData>
            </a:graphic>
          </wp:inline>
        </w:drawing>
      </w:r>
    </w:p>
    <w:p w14:paraId="5F9B0BC6" w14:textId="705EC2D6" w:rsidR="006A47EC" w:rsidRDefault="006A47EC" w:rsidP="00567C16">
      <w:pPr>
        <w:jc w:val="both"/>
      </w:pPr>
    </w:p>
    <w:p w14:paraId="7E658EA3" w14:textId="7D56D8AC" w:rsidR="006A47EC" w:rsidRDefault="002B2AA3" w:rsidP="00567C16">
      <w:pPr>
        <w:jc w:val="both"/>
      </w:pPr>
      <w:r>
        <w:rPr>
          <w:noProof/>
        </w:rPr>
        <w:drawing>
          <wp:inline distT="0" distB="0" distL="0" distR="0" wp14:anchorId="07C33D44" wp14:editId="3FB8E480">
            <wp:extent cx="5761355" cy="1480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1480820"/>
                    </a:xfrm>
                    <a:prstGeom prst="rect">
                      <a:avLst/>
                    </a:prstGeom>
                  </pic:spPr>
                </pic:pic>
              </a:graphicData>
            </a:graphic>
          </wp:inline>
        </w:drawing>
      </w:r>
    </w:p>
    <w:p w14:paraId="310476D9" w14:textId="6D821B7C" w:rsidR="004C3161" w:rsidRDefault="004C3161" w:rsidP="00567C16">
      <w:pPr>
        <w:pStyle w:val="Heading2"/>
        <w:jc w:val="both"/>
      </w:pPr>
      <w:bookmarkStart w:id="9" w:name="_Toc90050437"/>
      <w:r>
        <w:t>Handling Nulls</w:t>
      </w:r>
      <w:bookmarkEnd w:id="9"/>
    </w:p>
    <w:p w14:paraId="33655F4E" w14:textId="117AB17C" w:rsidR="004C3161" w:rsidRDefault="002F195D" w:rsidP="00567C16">
      <w:pPr>
        <w:jc w:val="both"/>
      </w:pPr>
      <w:r>
        <w:t>Wherever short description is null, replacing it with description and vice versa</w:t>
      </w:r>
      <w:r w:rsidR="00C812D2">
        <w:t xml:space="preserve">.  The data is put in another column short_desc_analysis and desc_analysis which will be used for further analysis.  </w:t>
      </w:r>
      <w:r w:rsidR="00325151">
        <w:t>The base columns are kept intact</w:t>
      </w:r>
    </w:p>
    <w:p w14:paraId="2AF790E1" w14:textId="71659024" w:rsidR="00325151" w:rsidRPr="004C3161" w:rsidRDefault="00325151" w:rsidP="00567C16">
      <w:pPr>
        <w:jc w:val="both"/>
      </w:pPr>
      <w:r>
        <w:rPr>
          <w:noProof/>
        </w:rPr>
        <w:drawing>
          <wp:inline distT="0" distB="0" distL="0" distR="0" wp14:anchorId="60579A14" wp14:editId="5FA9C435">
            <wp:extent cx="5761355" cy="210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2101850"/>
                    </a:xfrm>
                    <a:prstGeom prst="rect">
                      <a:avLst/>
                    </a:prstGeom>
                  </pic:spPr>
                </pic:pic>
              </a:graphicData>
            </a:graphic>
          </wp:inline>
        </w:drawing>
      </w:r>
    </w:p>
    <w:p w14:paraId="0606BD40" w14:textId="1C5F7883" w:rsidR="004C3161" w:rsidRDefault="006131EF" w:rsidP="00567C16">
      <w:pPr>
        <w:pStyle w:val="Heading2"/>
        <w:jc w:val="both"/>
      </w:pPr>
      <w:bookmarkStart w:id="10" w:name="_Toc90050438"/>
      <w:r>
        <w:t>Mojibake</w:t>
      </w:r>
      <w:bookmarkEnd w:id="10"/>
    </w:p>
    <w:p w14:paraId="159EFC21" w14:textId="5901340B" w:rsidR="006131EF" w:rsidRDefault="00C26A3B" w:rsidP="00567C16">
      <w:pPr>
        <w:jc w:val="both"/>
      </w:pPr>
      <w:r>
        <w:t xml:space="preserve">The base data has presence of </w:t>
      </w:r>
      <w:r w:rsidR="009B1235">
        <w:t>scrambled text called Mojibake.  Example given below</w:t>
      </w:r>
      <w:r w:rsidR="003F0F87">
        <w:t>.  It occurs when we try to read text in some other encodings</w:t>
      </w:r>
    </w:p>
    <w:p w14:paraId="7F7980A3" w14:textId="0D56E7E9" w:rsidR="009B1235" w:rsidRDefault="009B1235" w:rsidP="00567C16">
      <w:pPr>
        <w:jc w:val="both"/>
      </w:pPr>
      <w:r>
        <w:rPr>
          <w:noProof/>
        </w:rPr>
        <w:drawing>
          <wp:inline distT="0" distB="0" distL="0" distR="0" wp14:anchorId="112DBB3A" wp14:editId="227463CF">
            <wp:extent cx="33909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295275"/>
                    </a:xfrm>
                    <a:prstGeom prst="rect">
                      <a:avLst/>
                    </a:prstGeom>
                  </pic:spPr>
                </pic:pic>
              </a:graphicData>
            </a:graphic>
          </wp:inline>
        </w:drawing>
      </w:r>
    </w:p>
    <w:p w14:paraId="4567FC62" w14:textId="51D84486" w:rsidR="00965081" w:rsidRDefault="0055426F" w:rsidP="00567C16">
      <w:pPr>
        <w:jc w:val="both"/>
      </w:pPr>
      <w:r>
        <w:t>Reference:</w:t>
      </w:r>
      <w:r w:rsidRPr="0055426F">
        <w:t xml:space="preserve"> </w:t>
      </w:r>
      <w:hyperlink r:id="rId19" w:history="1">
        <w:r w:rsidR="003F0F87" w:rsidRPr="00CC2793">
          <w:rPr>
            <w:rStyle w:val="Hyperlink"/>
          </w:rPr>
          <w:t>https://www.kaggle.com/rtatman/data-cleaning-challenge-character-encodings</w:t>
        </w:r>
      </w:hyperlink>
    </w:p>
    <w:p w14:paraId="4D33E343" w14:textId="31AA2C51" w:rsidR="00B31F1A" w:rsidRDefault="00B31F1A" w:rsidP="00567C16">
      <w:pPr>
        <w:jc w:val="both"/>
      </w:pPr>
      <w:r w:rsidRPr="00B31F1A">
        <w:rPr>
          <w:b/>
          <w:bCs/>
        </w:rPr>
        <w:lastRenderedPageBreak/>
        <w:t>Package FTFY</w:t>
      </w:r>
      <w:r>
        <w:rPr>
          <w:b/>
          <w:bCs/>
        </w:rPr>
        <w:t xml:space="preserve"> </w:t>
      </w:r>
      <w:r>
        <w:t>is used to clean the Mojibake text</w:t>
      </w:r>
      <w:r w:rsidR="00643A21">
        <w:t>.  The below code snippet shows that Mojibake texts are indeed non-english text</w:t>
      </w:r>
    </w:p>
    <w:p w14:paraId="16C3F4C6" w14:textId="6872DC7D" w:rsidR="00643A21" w:rsidRDefault="00643A21" w:rsidP="00567C16">
      <w:pPr>
        <w:jc w:val="both"/>
      </w:pPr>
      <w:r>
        <w:rPr>
          <w:noProof/>
        </w:rPr>
        <w:drawing>
          <wp:inline distT="0" distB="0" distL="0" distR="0" wp14:anchorId="12938D6C" wp14:editId="73D3222D">
            <wp:extent cx="5761355" cy="638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638810"/>
                    </a:xfrm>
                    <a:prstGeom prst="rect">
                      <a:avLst/>
                    </a:prstGeom>
                  </pic:spPr>
                </pic:pic>
              </a:graphicData>
            </a:graphic>
          </wp:inline>
        </w:drawing>
      </w:r>
    </w:p>
    <w:p w14:paraId="5AC86493" w14:textId="25DF9972" w:rsidR="00643A21" w:rsidRDefault="00643A21" w:rsidP="00567C16">
      <w:pPr>
        <w:jc w:val="both"/>
      </w:pPr>
    </w:p>
    <w:p w14:paraId="0E0E61B7" w14:textId="4C81A7A3" w:rsidR="007919A9" w:rsidRDefault="00B237DD" w:rsidP="00567C16">
      <w:pPr>
        <w:pStyle w:val="Heading2"/>
        <w:jc w:val="both"/>
      </w:pPr>
      <w:bookmarkStart w:id="11" w:name="_Toc90050439"/>
      <w:r>
        <w:t>Presence of non-English language</w:t>
      </w:r>
      <w:bookmarkEnd w:id="11"/>
    </w:p>
    <w:p w14:paraId="2508E4F2" w14:textId="20184951" w:rsidR="00591DED" w:rsidRDefault="00591DED" w:rsidP="00567C16">
      <w:pPr>
        <w:jc w:val="both"/>
      </w:pPr>
    </w:p>
    <w:p w14:paraId="5EC15AC7" w14:textId="760107D2" w:rsidR="006150EB" w:rsidRDefault="006150EB" w:rsidP="00567C16">
      <w:pPr>
        <w:jc w:val="both"/>
      </w:pPr>
      <w:r>
        <w:t xml:space="preserve">Cleaning Mojibake text </w:t>
      </w:r>
      <w:r w:rsidR="003524A6">
        <w:t>helps us understand that there are non-English texts.  But apart from cleaned Mojibake as well, we can find non-English text in corpus</w:t>
      </w:r>
    </w:p>
    <w:p w14:paraId="20960B5C" w14:textId="71E0A340" w:rsidR="003524A6" w:rsidRDefault="00850D1A" w:rsidP="00567C16">
      <w:pPr>
        <w:jc w:val="both"/>
      </w:pPr>
      <w:r>
        <w:rPr>
          <w:noProof/>
        </w:rPr>
        <w:drawing>
          <wp:inline distT="0" distB="0" distL="0" distR="0" wp14:anchorId="5A22A557" wp14:editId="06802D40">
            <wp:extent cx="5761355" cy="799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799465"/>
                    </a:xfrm>
                    <a:prstGeom prst="rect">
                      <a:avLst/>
                    </a:prstGeom>
                  </pic:spPr>
                </pic:pic>
              </a:graphicData>
            </a:graphic>
          </wp:inline>
        </w:drawing>
      </w:r>
    </w:p>
    <w:p w14:paraId="51E3B952" w14:textId="0667A116" w:rsidR="006A6B37" w:rsidRDefault="00ED3E75" w:rsidP="00567C16">
      <w:pPr>
        <w:jc w:val="both"/>
      </w:pPr>
      <w:r w:rsidRPr="00ED3E75">
        <w:rPr>
          <w:b/>
          <w:bCs/>
        </w:rPr>
        <w:t>GoogleTranslator</w:t>
      </w:r>
      <w:r>
        <w:t xml:space="preserve"> is used to translate non-English text to English</w:t>
      </w:r>
    </w:p>
    <w:p w14:paraId="509B8F59" w14:textId="6A9709B7" w:rsidR="00ED3E75" w:rsidRDefault="00B727D0" w:rsidP="00567C16">
      <w:pPr>
        <w:jc w:val="both"/>
      </w:pPr>
      <w:r>
        <w:rPr>
          <w:noProof/>
        </w:rPr>
        <w:drawing>
          <wp:inline distT="0" distB="0" distL="0" distR="0" wp14:anchorId="2C22C47A" wp14:editId="57942D34">
            <wp:extent cx="5761355" cy="74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745490"/>
                    </a:xfrm>
                    <a:prstGeom prst="rect">
                      <a:avLst/>
                    </a:prstGeom>
                  </pic:spPr>
                </pic:pic>
              </a:graphicData>
            </a:graphic>
          </wp:inline>
        </w:drawing>
      </w:r>
    </w:p>
    <w:p w14:paraId="3F5CABEA" w14:textId="7A1AEE80" w:rsidR="00B727D0" w:rsidRDefault="00761451" w:rsidP="00567C16">
      <w:pPr>
        <w:jc w:val="both"/>
      </w:pPr>
      <w:r>
        <w:rPr>
          <w:noProof/>
        </w:rPr>
        <w:drawing>
          <wp:inline distT="0" distB="0" distL="0" distR="0" wp14:anchorId="43D15799" wp14:editId="3773C0CA">
            <wp:extent cx="5761355" cy="967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967105"/>
                    </a:xfrm>
                    <a:prstGeom prst="rect">
                      <a:avLst/>
                    </a:prstGeom>
                  </pic:spPr>
                </pic:pic>
              </a:graphicData>
            </a:graphic>
          </wp:inline>
        </w:drawing>
      </w:r>
    </w:p>
    <w:p w14:paraId="763CA766" w14:textId="1B69A42E" w:rsidR="00E4527B" w:rsidRDefault="00E4527B" w:rsidP="00567C16">
      <w:pPr>
        <w:jc w:val="both"/>
      </w:pPr>
    </w:p>
    <w:p w14:paraId="3ECC3507" w14:textId="06EDEA15" w:rsidR="00E4527B" w:rsidRDefault="006978AD" w:rsidP="00567C16">
      <w:pPr>
        <w:pStyle w:val="Heading2"/>
        <w:jc w:val="both"/>
      </w:pPr>
      <w:bookmarkStart w:id="12" w:name="_Toc90050440"/>
      <w:r>
        <w:t xml:space="preserve">Checking for Patterns: </w:t>
      </w:r>
      <w:r w:rsidR="00CA601D" w:rsidRPr="00CA601D">
        <w:t xml:space="preserve">"received from: </w:t>
      </w:r>
      <w:hyperlink r:id="rId24" w:history="1">
        <w:r w:rsidR="00CA601D" w:rsidRPr="00931A13">
          <w:rPr>
            <w:rStyle w:val="Hyperlink"/>
            <w:i/>
            <w:iCs/>
          </w:rPr>
          <w:t>eylqgodm.ybqkwiam@gmail.com</w:t>
        </w:r>
      </w:hyperlink>
      <w:r w:rsidR="00CA601D" w:rsidRPr="00CA601D">
        <w:t>"</w:t>
      </w:r>
      <w:bookmarkEnd w:id="12"/>
    </w:p>
    <w:p w14:paraId="6F0227E5" w14:textId="4B8CC4A2" w:rsidR="00CA601D" w:rsidRDefault="00A667D6" w:rsidP="00567C16">
      <w:pPr>
        <w:jc w:val="both"/>
      </w:pPr>
      <w:r>
        <w:t>T</w:t>
      </w:r>
      <w:r w:rsidR="003E4F87" w:rsidRPr="003E4F87">
        <w:t>he portion in italics can be any mail id. Further investigation showed there are 2251 such records out of 8500</w:t>
      </w:r>
      <w:r w:rsidR="00836365">
        <w:t>.</w:t>
      </w:r>
    </w:p>
    <w:p w14:paraId="72604CF8" w14:textId="062D8C16" w:rsidR="00836365" w:rsidRDefault="00836365" w:rsidP="00567C16">
      <w:pPr>
        <w:jc w:val="both"/>
      </w:pPr>
      <w:r>
        <w:t>The pattern is removed from the text and the email id is added to another mail_</w:t>
      </w:r>
      <w:r w:rsidR="00203C1E">
        <w:t>received_from</w:t>
      </w:r>
    </w:p>
    <w:p w14:paraId="0FC38319" w14:textId="02755F9E" w:rsidR="00A667D6" w:rsidRDefault="00D16E72" w:rsidP="00567C16">
      <w:pPr>
        <w:jc w:val="both"/>
      </w:pPr>
      <w:r>
        <w:rPr>
          <w:noProof/>
        </w:rPr>
        <w:drawing>
          <wp:inline distT="0" distB="0" distL="0" distR="0" wp14:anchorId="35EE928B" wp14:editId="4D888E46">
            <wp:extent cx="5761355" cy="108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1089025"/>
                    </a:xfrm>
                    <a:prstGeom prst="rect">
                      <a:avLst/>
                    </a:prstGeom>
                  </pic:spPr>
                </pic:pic>
              </a:graphicData>
            </a:graphic>
          </wp:inline>
        </w:drawing>
      </w:r>
    </w:p>
    <w:p w14:paraId="6BE1ED17" w14:textId="7C1B6516" w:rsidR="0097558B" w:rsidRPr="00CA601D" w:rsidRDefault="0097558B" w:rsidP="00567C16">
      <w:pPr>
        <w:jc w:val="both"/>
      </w:pPr>
      <w:r>
        <w:t>Analy</w:t>
      </w:r>
      <w:r w:rsidR="00C04442">
        <w:t xml:space="preserve">zing the mails </w:t>
      </w:r>
      <w:r w:rsidR="00D87C94">
        <w:t xml:space="preserve">received from </w:t>
      </w:r>
      <w:r w:rsidR="00A72588">
        <w:t xml:space="preserve">indicates that </w:t>
      </w:r>
      <w:r w:rsidR="00A72588" w:rsidRPr="00A72588">
        <w:t>there are 961 records where initially issue was triggered due to system generated mail from monitoring_tool@company.com</w:t>
      </w:r>
    </w:p>
    <w:p w14:paraId="43A636AA" w14:textId="5F767121" w:rsidR="00965081" w:rsidRDefault="00A902B7" w:rsidP="00567C16">
      <w:pPr>
        <w:jc w:val="both"/>
      </w:pPr>
      <w:r>
        <w:rPr>
          <w:noProof/>
        </w:rPr>
        <w:lastRenderedPageBreak/>
        <w:drawing>
          <wp:inline distT="0" distB="0" distL="0" distR="0" wp14:anchorId="196B070E" wp14:editId="23C5ED80">
            <wp:extent cx="5761355" cy="1855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1855470"/>
                    </a:xfrm>
                    <a:prstGeom prst="rect">
                      <a:avLst/>
                    </a:prstGeom>
                  </pic:spPr>
                </pic:pic>
              </a:graphicData>
            </a:graphic>
          </wp:inline>
        </w:drawing>
      </w:r>
    </w:p>
    <w:p w14:paraId="3F0916F4" w14:textId="6F341227" w:rsidR="00E23048" w:rsidRDefault="00E23048" w:rsidP="00567C16">
      <w:pPr>
        <w:pStyle w:val="Heading2"/>
        <w:jc w:val="both"/>
      </w:pPr>
      <w:bookmarkStart w:id="13" w:name="_Toc90050441"/>
      <w:r>
        <w:t xml:space="preserve">Checking for Patterns: </w:t>
      </w:r>
      <w:r w:rsidRPr="00CA601D">
        <w:t>"</w:t>
      </w:r>
      <w:r>
        <w:t>email ids</w:t>
      </w:r>
      <w:r w:rsidRPr="00CA601D">
        <w:t>"</w:t>
      </w:r>
      <w:bookmarkEnd w:id="13"/>
    </w:p>
    <w:p w14:paraId="3BA95AF4" w14:textId="3D48C306" w:rsidR="001A06FB" w:rsidRDefault="005B7ABB" w:rsidP="00567C16">
      <w:pPr>
        <w:jc w:val="both"/>
      </w:pPr>
      <w:r>
        <w:t>A description could contain</w:t>
      </w:r>
      <w:r w:rsidR="00A7156B">
        <w:t xml:space="preserve"> multiple email ids.  Removing that pattern and replacing with blank</w:t>
      </w:r>
    </w:p>
    <w:p w14:paraId="3569A369" w14:textId="69251906" w:rsidR="00A7156B" w:rsidRDefault="00A7156B" w:rsidP="00567C16">
      <w:pPr>
        <w:jc w:val="both"/>
      </w:pPr>
      <w:r>
        <w:rPr>
          <w:noProof/>
        </w:rPr>
        <w:drawing>
          <wp:inline distT="0" distB="0" distL="0" distR="0" wp14:anchorId="27CA40F0" wp14:editId="370580A5">
            <wp:extent cx="5761355" cy="12312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1231265"/>
                    </a:xfrm>
                    <a:prstGeom prst="rect">
                      <a:avLst/>
                    </a:prstGeom>
                  </pic:spPr>
                </pic:pic>
              </a:graphicData>
            </a:graphic>
          </wp:inline>
        </w:drawing>
      </w:r>
    </w:p>
    <w:p w14:paraId="5AF9DF89" w14:textId="5D699C46" w:rsidR="00DF0CFA" w:rsidRDefault="00DF0CFA" w:rsidP="00567C16">
      <w:pPr>
        <w:pStyle w:val="Heading2"/>
        <w:jc w:val="both"/>
      </w:pPr>
      <w:bookmarkStart w:id="14" w:name="_Toc90050442"/>
      <w:r>
        <w:t xml:space="preserve">Checking for Patterns: </w:t>
      </w:r>
      <w:r w:rsidRPr="00CA601D">
        <w:t>"</w:t>
      </w:r>
      <w:r>
        <w:t>Mail</w:t>
      </w:r>
      <w:r w:rsidR="00C63779">
        <w:t xml:space="preserve"> Format</w:t>
      </w:r>
      <w:r w:rsidRPr="00CA601D">
        <w:t>"</w:t>
      </w:r>
      <w:bookmarkEnd w:id="14"/>
    </w:p>
    <w:p w14:paraId="57C6BCA4" w14:textId="6ACC5A78" w:rsidR="009D553E" w:rsidRDefault="00C63779" w:rsidP="00567C16">
      <w:pPr>
        <w:jc w:val="both"/>
      </w:pPr>
      <w:r>
        <w:t>Some of the Description have pattern</w:t>
      </w:r>
      <w:r w:rsidR="009D553E">
        <w:t xml:space="preserve"> like that of mail</w:t>
      </w:r>
    </w:p>
    <w:p w14:paraId="3CB793F2" w14:textId="14A4EB5C" w:rsidR="009D553E" w:rsidRDefault="009D553E" w:rsidP="00567C16">
      <w:pPr>
        <w:pStyle w:val="ListParagraph"/>
        <w:numPr>
          <w:ilvl w:val="0"/>
          <w:numId w:val="5"/>
        </w:numPr>
        <w:jc w:val="both"/>
      </w:pPr>
      <w:r>
        <w:t>From</w:t>
      </w:r>
    </w:p>
    <w:p w14:paraId="48BDC502" w14:textId="6B3E679E" w:rsidR="009D553E" w:rsidRDefault="009D553E" w:rsidP="00567C16">
      <w:pPr>
        <w:pStyle w:val="ListParagraph"/>
        <w:numPr>
          <w:ilvl w:val="0"/>
          <w:numId w:val="5"/>
        </w:numPr>
        <w:jc w:val="both"/>
      </w:pPr>
      <w:r>
        <w:t>Sent</w:t>
      </w:r>
    </w:p>
    <w:p w14:paraId="66161878" w14:textId="51B63982" w:rsidR="009D553E" w:rsidRDefault="009D553E" w:rsidP="00567C16">
      <w:pPr>
        <w:pStyle w:val="ListParagraph"/>
        <w:numPr>
          <w:ilvl w:val="0"/>
          <w:numId w:val="5"/>
        </w:numPr>
        <w:jc w:val="both"/>
      </w:pPr>
      <w:r>
        <w:t>To</w:t>
      </w:r>
    </w:p>
    <w:p w14:paraId="6EC3AAD2" w14:textId="5C69DB06" w:rsidR="009D553E" w:rsidRDefault="009D553E" w:rsidP="00567C16">
      <w:pPr>
        <w:pStyle w:val="ListParagraph"/>
        <w:numPr>
          <w:ilvl w:val="0"/>
          <w:numId w:val="5"/>
        </w:numPr>
        <w:jc w:val="both"/>
      </w:pPr>
      <w:r>
        <w:t>Subject</w:t>
      </w:r>
    </w:p>
    <w:p w14:paraId="3ECCAE23" w14:textId="2DF6F90E" w:rsidR="009D553E" w:rsidRDefault="009D553E" w:rsidP="00567C16">
      <w:pPr>
        <w:pStyle w:val="ListParagraph"/>
        <w:numPr>
          <w:ilvl w:val="0"/>
          <w:numId w:val="5"/>
        </w:numPr>
        <w:jc w:val="both"/>
      </w:pPr>
      <w:r>
        <w:t>Cc</w:t>
      </w:r>
    </w:p>
    <w:p w14:paraId="0EAC2DFC" w14:textId="78904392" w:rsidR="009D553E" w:rsidRDefault="009D553E" w:rsidP="00567C16">
      <w:pPr>
        <w:pStyle w:val="ListParagraph"/>
        <w:numPr>
          <w:ilvl w:val="0"/>
          <w:numId w:val="5"/>
        </w:numPr>
        <w:jc w:val="both"/>
      </w:pPr>
      <w:r>
        <w:t>importance</w:t>
      </w:r>
    </w:p>
    <w:p w14:paraId="512A429C" w14:textId="1F311A83" w:rsidR="00C63779" w:rsidRPr="00C63779" w:rsidRDefault="00C63779" w:rsidP="00567C16">
      <w:pPr>
        <w:jc w:val="both"/>
      </w:pPr>
      <w:r>
        <w:rPr>
          <w:noProof/>
        </w:rPr>
        <w:drawing>
          <wp:inline distT="0" distB="0" distL="0" distR="0" wp14:anchorId="39D2E231" wp14:editId="2DA94DB7">
            <wp:extent cx="5741323" cy="20274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2553" cy="2059683"/>
                    </a:xfrm>
                    <a:prstGeom prst="rect">
                      <a:avLst/>
                    </a:prstGeom>
                  </pic:spPr>
                </pic:pic>
              </a:graphicData>
            </a:graphic>
          </wp:inline>
        </w:drawing>
      </w:r>
    </w:p>
    <w:p w14:paraId="5F1BE175" w14:textId="517D1DA4" w:rsidR="00A7156B" w:rsidRDefault="00A7156B" w:rsidP="00567C16">
      <w:pPr>
        <w:jc w:val="both"/>
      </w:pPr>
    </w:p>
    <w:p w14:paraId="47E7021B" w14:textId="5DD1C252" w:rsidR="009D553E" w:rsidRDefault="009D553E" w:rsidP="00567C16">
      <w:pPr>
        <w:jc w:val="both"/>
      </w:pPr>
      <w:r>
        <w:t xml:space="preserve">Removing such patterns using regex and replacing with blanks.  Also the subject is copied into another column </w:t>
      </w:r>
      <w:r w:rsidR="00957DEF">
        <w:t>mail_subject_mentioned</w:t>
      </w:r>
    </w:p>
    <w:p w14:paraId="5318B767" w14:textId="2DA2CAF3" w:rsidR="00957DEF" w:rsidRDefault="00F8333F" w:rsidP="00567C16">
      <w:pPr>
        <w:jc w:val="both"/>
      </w:pPr>
      <w:r>
        <w:rPr>
          <w:noProof/>
        </w:rPr>
        <w:lastRenderedPageBreak/>
        <w:drawing>
          <wp:inline distT="0" distB="0" distL="0" distR="0" wp14:anchorId="0999C619" wp14:editId="6B516760">
            <wp:extent cx="504825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1333500"/>
                    </a:xfrm>
                    <a:prstGeom prst="rect">
                      <a:avLst/>
                    </a:prstGeom>
                  </pic:spPr>
                </pic:pic>
              </a:graphicData>
            </a:graphic>
          </wp:inline>
        </w:drawing>
      </w:r>
    </w:p>
    <w:p w14:paraId="5950A12B" w14:textId="0543E71C" w:rsidR="003E204C" w:rsidRDefault="003E204C" w:rsidP="00567C16">
      <w:pPr>
        <w:jc w:val="both"/>
      </w:pPr>
    </w:p>
    <w:p w14:paraId="1905D3A6" w14:textId="3E58573A" w:rsidR="003E204C" w:rsidRDefault="003E204C" w:rsidP="00567C16">
      <w:pPr>
        <w:jc w:val="both"/>
      </w:pPr>
      <w:r>
        <w:t>Clean text</w:t>
      </w:r>
    </w:p>
    <w:p w14:paraId="5E172229" w14:textId="4DC8FF6A" w:rsidR="003E204C" w:rsidRDefault="003E204C" w:rsidP="00567C16">
      <w:pPr>
        <w:jc w:val="both"/>
      </w:pPr>
      <w:r>
        <w:rPr>
          <w:noProof/>
        </w:rPr>
        <w:drawing>
          <wp:inline distT="0" distB="0" distL="0" distR="0" wp14:anchorId="32FB73E1" wp14:editId="1896ADEE">
            <wp:extent cx="5761355" cy="20186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018665"/>
                    </a:xfrm>
                    <a:prstGeom prst="rect">
                      <a:avLst/>
                    </a:prstGeom>
                  </pic:spPr>
                </pic:pic>
              </a:graphicData>
            </a:graphic>
          </wp:inline>
        </w:drawing>
      </w:r>
    </w:p>
    <w:p w14:paraId="5F66960E" w14:textId="177D45F7" w:rsidR="00F8333F" w:rsidRDefault="00F8333F" w:rsidP="00567C16">
      <w:pPr>
        <w:pStyle w:val="Heading2"/>
        <w:jc w:val="both"/>
      </w:pPr>
      <w:bookmarkStart w:id="15" w:name="_Toc90050443"/>
      <w:r>
        <w:t xml:space="preserve">Checking for Patterns: </w:t>
      </w:r>
      <w:r w:rsidR="003C34B3">
        <w:t>&lt;</w:t>
      </w:r>
      <w:r w:rsidR="003C34B3" w:rsidRPr="003C34B3">
        <w:t>mailto:</w:t>
      </w:r>
      <w:r w:rsidR="003C34B3">
        <w:t>&gt;</w:t>
      </w:r>
      <w:bookmarkEnd w:id="15"/>
    </w:p>
    <w:p w14:paraId="4B68BF7D" w14:textId="7DE9CB73" w:rsidR="003C34B3" w:rsidRDefault="003C34B3" w:rsidP="00567C16">
      <w:pPr>
        <w:jc w:val="both"/>
      </w:pPr>
      <w:r>
        <w:t xml:space="preserve">Removing occurrences of mailto: </w:t>
      </w:r>
      <w:r w:rsidR="0078569F">
        <w:t>from the text</w:t>
      </w:r>
    </w:p>
    <w:p w14:paraId="0D2F05EC" w14:textId="679B2F4B" w:rsidR="0078569F" w:rsidRDefault="0078569F" w:rsidP="00567C16">
      <w:pPr>
        <w:jc w:val="both"/>
      </w:pPr>
      <w:r>
        <w:rPr>
          <w:noProof/>
        </w:rPr>
        <w:drawing>
          <wp:inline distT="0" distB="0" distL="0" distR="0" wp14:anchorId="15D5CAFD" wp14:editId="45D90F92">
            <wp:extent cx="472440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276225"/>
                    </a:xfrm>
                    <a:prstGeom prst="rect">
                      <a:avLst/>
                    </a:prstGeom>
                  </pic:spPr>
                </pic:pic>
              </a:graphicData>
            </a:graphic>
          </wp:inline>
        </w:drawing>
      </w:r>
    </w:p>
    <w:p w14:paraId="79ED076A" w14:textId="7A856B0B" w:rsidR="0025131F" w:rsidRDefault="0025131F" w:rsidP="00567C16">
      <w:pPr>
        <w:pStyle w:val="Heading2"/>
        <w:jc w:val="both"/>
      </w:pPr>
      <w:bookmarkStart w:id="16" w:name="_Toc90050444"/>
      <w:r>
        <w:t xml:space="preserve">Checking for Patterns: </w:t>
      </w:r>
      <w:r>
        <w:t>template with name, language, browser, etc.</w:t>
      </w:r>
      <w:bookmarkEnd w:id="16"/>
    </w:p>
    <w:p w14:paraId="6B686BDF" w14:textId="4B1CDAB1" w:rsidR="0025131F" w:rsidRDefault="0025131F" w:rsidP="00567C16">
      <w:pPr>
        <w:jc w:val="both"/>
      </w:pPr>
    </w:p>
    <w:p w14:paraId="2CFE9FDA" w14:textId="5E6D3A46" w:rsidR="0047597D" w:rsidRDefault="0047597D" w:rsidP="00567C16">
      <w:pPr>
        <w:jc w:val="both"/>
      </w:pPr>
      <w:r>
        <w:t xml:space="preserve">The description column has a template </w:t>
      </w:r>
      <w:r w:rsidR="00764F93">
        <w:t>for e.g.</w:t>
      </w:r>
    </w:p>
    <w:p w14:paraId="1F61745C" w14:textId="5CA6BAF6" w:rsidR="00764F93" w:rsidRDefault="00764F93" w:rsidP="00567C16">
      <w:pPr>
        <w:jc w:val="both"/>
      </w:pPr>
      <w:r>
        <w:rPr>
          <w:noProof/>
        </w:rPr>
        <w:drawing>
          <wp:inline distT="0" distB="0" distL="0" distR="0" wp14:anchorId="640DA9E1" wp14:editId="3F453248">
            <wp:extent cx="5761355" cy="1610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355" cy="1610360"/>
                    </a:xfrm>
                    <a:prstGeom prst="rect">
                      <a:avLst/>
                    </a:prstGeom>
                  </pic:spPr>
                </pic:pic>
              </a:graphicData>
            </a:graphic>
          </wp:inline>
        </w:drawing>
      </w:r>
    </w:p>
    <w:p w14:paraId="035F6229" w14:textId="3C3FA54D" w:rsidR="00764F93" w:rsidRDefault="00764F93" w:rsidP="00567C16">
      <w:pPr>
        <w:jc w:val="both"/>
      </w:pPr>
      <w:r>
        <w:rPr>
          <w:noProof/>
        </w:rPr>
        <w:lastRenderedPageBreak/>
        <w:drawing>
          <wp:inline distT="0" distB="0" distL="0" distR="0" wp14:anchorId="3F391C2C" wp14:editId="3C30EEA3">
            <wp:extent cx="5761355" cy="1834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355" cy="1834515"/>
                    </a:xfrm>
                    <a:prstGeom prst="rect">
                      <a:avLst/>
                    </a:prstGeom>
                  </pic:spPr>
                </pic:pic>
              </a:graphicData>
            </a:graphic>
          </wp:inline>
        </w:drawing>
      </w:r>
    </w:p>
    <w:p w14:paraId="70B55CC0" w14:textId="6CDF047C" w:rsidR="00764F93" w:rsidRDefault="002F3E9D" w:rsidP="00567C16">
      <w:pPr>
        <w:jc w:val="both"/>
      </w:pPr>
      <w:r>
        <w:t>Removing such pattern using regex</w:t>
      </w:r>
    </w:p>
    <w:p w14:paraId="65F9F452" w14:textId="42BC02BB" w:rsidR="002F3E9D" w:rsidRDefault="002F3E9D" w:rsidP="00567C16">
      <w:pPr>
        <w:jc w:val="both"/>
      </w:pPr>
      <w:r>
        <w:rPr>
          <w:noProof/>
        </w:rPr>
        <w:drawing>
          <wp:inline distT="0" distB="0" distL="0" distR="0" wp14:anchorId="7C023B10" wp14:editId="2E0CFB0F">
            <wp:extent cx="5761355" cy="325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3259455"/>
                    </a:xfrm>
                    <a:prstGeom prst="rect">
                      <a:avLst/>
                    </a:prstGeom>
                  </pic:spPr>
                </pic:pic>
              </a:graphicData>
            </a:graphic>
          </wp:inline>
        </w:drawing>
      </w:r>
    </w:p>
    <w:p w14:paraId="41C1992C" w14:textId="2AFAC865" w:rsidR="002F3E9D" w:rsidRDefault="002F3E9D" w:rsidP="00567C16">
      <w:pPr>
        <w:jc w:val="both"/>
      </w:pPr>
    </w:p>
    <w:p w14:paraId="1830086D" w14:textId="037BCE7A" w:rsidR="004D28FF" w:rsidRDefault="004D28FF" w:rsidP="00567C16">
      <w:pPr>
        <w:pStyle w:val="Heading2"/>
        <w:jc w:val="both"/>
      </w:pPr>
      <w:bookmarkStart w:id="17" w:name="_Toc90050445"/>
      <w:r>
        <w:t xml:space="preserve">Checking for Patterns: </w:t>
      </w:r>
      <w:r>
        <w:t>Checking for embedded images text</w:t>
      </w:r>
      <w:bookmarkEnd w:id="17"/>
    </w:p>
    <w:p w14:paraId="3FACD23F" w14:textId="37E630F2" w:rsidR="004D28FF" w:rsidRDefault="009C2D62" w:rsidP="00567C16">
      <w:pPr>
        <w:jc w:val="both"/>
      </w:pPr>
      <w:r>
        <w:t>The data contains reference of embedded images as shown in the below image</w:t>
      </w:r>
    </w:p>
    <w:p w14:paraId="14F086CA" w14:textId="4E922BDA" w:rsidR="009C2D62" w:rsidRDefault="009C2D62" w:rsidP="00567C16">
      <w:pPr>
        <w:jc w:val="both"/>
      </w:pPr>
      <w:r>
        <w:rPr>
          <w:noProof/>
        </w:rPr>
        <w:lastRenderedPageBreak/>
        <w:drawing>
          <wp:inline distT="0" distB="0" distL="0" distR="0" wp14:anchorId="5E48479B" wp14:editId="4F03E5C0">
            <wp:extent cx="6012872" cy="369997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3588" cy="3706568"/>
                    </a:xfrm>
                    <a:prstGeom prst="rect">
                      <a:avLst/>
                    </a:prstGeom>
                  </pic:spPr>
                </pic:pic>
              </a:graphicData>
            </a:graphic>
          </wp:inline>
        </w:drawing>
      </w:r>
    </w:p>
    <w:p w14:paraId="58A9230F" w14:textId="6391C772" w:rsidR="009C2D62" w:rsidRDefault="009C2D62" w:rsidP="00567C16">
      <w:pPr>
        <w:jc w:val="both"/>
      </w:pPr>
    </w:p>
    <w:p w14:paraId="6A9D524E" w14:textId="77BE7038" w:rsidR="00F400C2" w:rsidRDefault="00F400C2" w:rsidP="00567C16">
      <w:pPr>
        <w:jc w:val="both"/>
      </w:pPr>
      <w:r>
        <w:t>Regex is used to replace such patterns with blanks</w:t>
      </w:r>
    </w:p>
    <w:p w14:paraId="5FE41272" w14:textId="55AAC4F2" w:rsidR="00F400C2" w:rsidRDefault="00F400C2" w:rsidP="00567C16">
      <w:pPr>
        <w:jc w:val="both"/>
      </w:pPr>
      <w:r>
        <w:rPr>
          <w:noProof/>
        </w:rPr>
        <w:drawing>
          <wp:inline distT="0" distB="0" distL="0" distR="0" wp14:anchorId="135255BA" wp14:editId="58AF83EE">
            <wp:extent cx="5238750" cy="390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390525"/>
                    </a:xfrm>
                    <a:prstGeom prst="rect">
                      <a:avLst/>
                    </a:prstGeom>
                  </pic:spPr>
                </pic:pic>
              </a:graphicData>
            </a:graphic>
          </wp:inline>
        </w:drawing>
      </w:r>
    </w:p>
    <w:p w14:paraId="04435D65" w14:textId="77777777" w:rsidR="004D28FF" w:rsidRPr="004D28FF" w:rsidRDefault="004D28FF" w:rsidP="00567C16">
      <w:pPr>
        <w:jc w:val="both"/>
      </w:pPr>
    </w:p>
    <w:p w14:paraId="71E6A20E" w14:textId="455956DA" w:rsidR="002F3E9D" w:rsidRDefault="00450154" w:rsidP="00567C16">
      <w:pPr>
        <w:pStyle w:val="Heading2"/>
        <w:jc w:val="both"/>
      </w:pPr>
      <w:bookmarkStart w:id="18" w:name="_Toc90050446"/>
      <w:r>
        <w:t xml:space="preserve">Checking for Patterns: </w:t>
      </w:r>
      <w:r>
        <w:t>Phrases</w:t>
      </w:r>
      <w:bookmarkEnd w:id="18"/>
    </w:p>
    <w:p w14:paraId="0F65C609" w14:textId="43ECEA12" w:rsidR="002E532A" w:rsidRDefault="002E532A" w:rsidP="00567C16">
      <w:pPr>
        <w:jc w:val="both"/>
      </w:pPr>
      <w:r>
        <w:t>Certain pattern of text found in corpus</w:t>
      </w:r>
    </w:p>
    <w:p w14:paraId="72DC8BFA" w14:textId="3DA5E4D0" w:rsidR="002E532A" w:rsidRDefault="002E532A" w:rsidP="00567C16">
      <w:pPr>
        <w:pStyle w:val="ListParagraph"/>
        <w:numPr>
          <w:ilvl w:val="0"/>
          <w:numId w:val="6"/>
        </w:numPr>
        <w:jc w:val="both"/>
      </w:pPr>
      <w:r w:rsidRPr="002E532A">
        <w:t>begin forwarded message:</w:t>
      </w:r>
    </w:p>
    <w:p w14:paraId="2DCA2062" w14:textId="77777777" w:rsidR="00C40780" w:rsidRDefault="00C40780" w:rsidP="00567C16">
      <w:pPr>
        <w:pStyle w:val="ListParagraph"/>
        <w:numPr>
          <w:ilvl w:val="0"/>
          <w:numId w:val="6"/>
        </w:numPr>
        <w:jc w:val="both"/>
      </w:pPr>
      <w:r w:rsidRPr="00C40780">
        <w:t>sent from my iphone</w:t>
      </w:r>
    </w:p>
    <w:p w14:paraId="2047CFBD" w14:textId="3E490E8B" w:rsidR="00C40780" w:rsidRDefault="00C40780" w:rsidP="00567C16">
      <w:pPr>
        <w:pStyle w:val="ListParagraph"/>
        <w:numPr>
          <w:ilvl w:val="0"/>
          <w:numId w:val="6"/>
        </w:numPr>
        <w:jc w:val="both"/>
      </w:pPr>
      <w:r w:rsidRPr="00C40780">
        <w:t>sent from my ipad</w:t>
      </w:r>
    </w:p>
    <w:p w14:paraId="13BFB427" w14:textId="5909C2DC" w:rsidR="00C40780" w:rsidRDefault="00C40780" w:rsidP="00567C16">
      <w:pPr>
        <w:pStyle w:val="ListParagraph"/>
        <w:numPr>
          <w:ilvl w:val="0"/>
          <w:numId w:val="6"/>
        </w:numPr>
        <w:jc w:val="both"/>
      </w:pPr>
      <w:r>
        <w:t>“</w:t>
      </w:r>
      <w:r w:rsidRPr="00C40780">
        <w:t>sir or madam,</w:t>
      </w:r>
      <w:r>
        <w:t>” or “</w:t>
      </w:r>
      <w:r w:rsidRPr="00C40780">
        <w:t>sir/mam,</w:t>
      </w:r>
      <w:r>
        <w:t>” or “</w:t>
      </w:r>
      <w:r w:rsidRPr="00C40780">
        <w:t>sir</w:t>
      </w:r>
      <w:r>
        <w:t>,”</w:t>
      </w:r>
    </w:p>
    <w:p w14:paraId="668546E3" w14:textId="21F8E774" w:rsidR="00C40780" w:rsidRDefault="005E1EE9" w:rsidP="00567C16">
      <w:pPr>
        <w:pStyle w:val="ListParagraph"/>
        <w:numPr>
          <w:ilvl w:val="0"/>
          <w:numId w:val="6"/>
        </w:numPr>
        <w:jc w:val="both"/>
      </w:pPr>
      <w:r w:rsidRPr="005E1EE9">
        <w:t>yes/no/na</w:t>
      </w:r>
    </w:p>
    <w:p w14:paraId="64D416DE" w14:textId="34FC4948" w:rsidR="005E1EE9" w:rsidRDefault="005E1EE9" w:rsidP="00567C16">
      <w:pPr>
        <w:pStyle w:val="ListParagraph"/>
        <w:numPr>
          <w:ilvl w:val="0"/>
          <w:numId w:val="6"/>
        </w:numPr>
        <w:jc w:val="both"/>
      </w:pPr>
      <w:r w:rsidRPr="005E1EE9">
        <w:t>good day</w:t>
      </w:r>
      <w:r>
        <w:t xml:space="preserve"> or </w:t>
      </w:r>
      <w:r w:rsidRPr="005E1EE9">
        <w:t>good afternoon</w:t>
      </w:r>
      <w:r>
        <w:t xml:space="preserve"> or </w:t>
      </w:r>
      <w:r w:rsidRPr="005E1EE9">
        <w:t>good morning</w:t>
      </w:r>
      <w:r>
        <w:t xml:space="preserve"> or </w:t>
      </w:r>
      <w:r w:rsidRPr="005E1EE9">
        <w:t>good evening</w:t>
      </w:r>
    </w:p>
    <w:p w14:paraId="4D942FD0" w14:textId="04D05071" w:rsidR="005E1EE9" w:rsidRDefault="00015FCD" w:rsidP="00567C16">
      <w:pPr>
        <w:pStyle w:val="ListParagraph"/>
        <w:numPr>
          <w:ilvl w:val="0"/>
          <w:numId w:val="6"/>
        </w:numPr>
        <w:jc w:val="both"/>
      </w:pPr>
      <w:r w:rsidRPr="00015FCD">
        <w:t>hello i.t. team</w:t>
      </w:r>
      <w:r>
        <w:t xml:space="preserve"> or </w:t>
      </w:r>
      <w:r w:rsidRPr="00015FCD">
        <w:t>hello help-team</w:t>
      </w:r>
      <w:r>
        <w:t xml:space="preserve"> or </w:t>
      </w:r>
      <w:r w:rsidRPr="00015FCD">
        <w:t>hello support team</w:t>
      </w:r>
      <w:r>
        <w:t xml:space="preserve"> or </w:t>
      </w:r>
      <w:r w:rsidRPr="00015FCD">
        <w:t>hello help-team</w:t>
      </w:r>
      <w:r>
        <w:t xml:space="preserve"> or </w:t>
      </w:r>
      <w:r w:rsidRPr="00015FCD">
        <w:t>hello it-team</w:t>
      </w:r>
      <w:r>
        <w:t xml:space="preserve"> or </w:t>
      </w:r>
      <w:r w:rsidRPr="00015FCD">
        <w:t>hello ladies and gentlemen</w:t>
      </w:r>
      <w:r>
        <w:t xml:space="preserve"> or </w:t>
      </w:r>
      <w:r w:rsidRPr="00015FCD">
        <w:t>hello  it helper</w:t>
      </w:r>
      <w:r>
        <w:t xml:space="preserve"> or </w:t>
      </w:r>
      <w:r w:rsidRPr="00015FCD">
        <w:t>hellow</w:t>
      </w:r>
      <w:r>
        <w:t xml:space="preserve"> or </w:t>
      </w:r>
      <w:r w:rsidRPr="00015FCD">
        <w:t>hello it support</w:t>
      </w:r>
      <w:r>
        <w:t xml:space="preserve"> or </w:t>
      </w:r>
      <w:r w:rsidRPr="00015FCD">
        <w:t>hello all</w:t>
      </w:r>
      <w:r>
        <w:t xml:space="preserve"> or </w:t>
      </w:r>
      <w:r w:rsidRPr="00015FCD">
        <w:t>hello colleagues</w:t>
      </w:r>
      <w:r>
        <w:t xml:space="preserve"> or </w:t>
      </w:r>
      <w:r w:rsidRPr="00015FCD">
        <w:t>hi there</w:t>
      </w:r>
      <w:r>
        <w:t xml:space="preserve"> or </w:t>
      </w:r>
      <w:r w:rsidRPr="00015FCD">
        <w:t>hello it team</w:t>
      </w:r>
      <w:r>
        <w:t xml:space="preserve"> or </w:t>
      </w:r>
      <w:r w:rsidRPr="00015FCD">
        <w:t>hello sir</w:t>
      </w:r>
      <w:r>
        <w:t xml:space="preserve"> or </w:t>
      </w:r>
      <w:r w:rsidRPr="00015FCD">
        <w:t>hello it service</w:t>
      </w:r>
      <w:r>
        <w:t xml:space="preserve"> or </w:t>
      </w:r>
      <w:r w:rsidRPr="00015FCD">
        <w:t>hello it</w:t>
      </w:r>
      <w:r>
        <w:t xml:space="preserve"> or </w:t>
      </w:r>
      <w:r w:rsidRPr="00015FCD">
        <w:t>hello helpdesk</w:t>
      </w:r>
      <w:r>
        <w:t xml:space="preserve"> or </w:t>
      </w:r>
      <w:r w:rsidRPr="00015FCD">
        <w:t>hello team</w:t>
      </w:r>
      <w:r>
        <w:t xml:space="preserve"> or </w:t>
      </w:r>
      <w:r w:rsidRPr="00015FCD">
        <w:t>hello all</w:t>
      </w:r>
      <w:r>
        <w:t xml:space="preserve"> or </w:t>
      </w:r>
      <w:r w:rsidRPr="00015FCD">
        <w:t>hello it desk</w:t>
      </w:r>
      <w:r>
        <w:t xml:space="preserve"> or </w:t>
      </w:r>
      <w:r w:rsidRPr="00015FCD">
        <w:t>hello  it helper</w:t>
      </w:r>
      <w:r>
        <w:t xml:space="preserve"> or </w:t>
      </w:r>
      <w:r w:rsidRPr="00015FCD">
        <w:t>hello dac</w:t>
      </w:r>
      <w:r>
        <w:t xml:space="preserve"> or </w:t>
      </w:r>
      <w:r w:rsidRPr="00015FCD">
        <w:t>hello</w:t>
      </w:r>
      <w:r>
        <w:t xml:space="preserve"> or </w:t>
      </w:r>
      <w:r w:rsidRPr="00015FCD">
        <w:t>gentles</w:t>
      </w:r>
      <w:r>
        <w:t xml:space="preserve"> or </w:t>
      </w:r>
      <w:r w:rsidRPr="00015FCD">
        <w:t>it team</w:t>
      </w:r>
      <w:r>
        <w:t xml:space="preserve"> or </w:t>
      </w:r>
      <w:r w:rsidRPr="00015FCD">
        <w:t>dear all</w:t>
      </w:r>
      <w:r>
        <w:t xml:space="preserve"> or </w:t>
      </w:r>
      <w:r w:rsidRPr="00015FCD">
        <w:t>dear it</w:t>
      </w:r>
      <w:r>
        <w:t xml:space="preserve"> or </w:t>
      </w:r>
      <w:r w:rsidRPr="00015FCD">
        <w:t>dear</w:t>
      </w:r>
      <w:r>
        <w:t xml:space="preserve"> or </w:t>
      </w:r>
      <w:r w:rsidRPr="00015FCD">
        <w:t>hallo</w:t>
      </w:r>
      <w:r>
        <w:t xml:space="preserve"> or </w:t>
      </w:r>
      <w:r w:rsidRPr="00015FCD">
        <w:t>all groups</w:t>
      </w:r>
      <w:r>
        <w:t xml:space="preserve"> or </w:t>
      </w:r>
      <w:r w:rsidRPr="00015FCD">
        <w:t>it help</w:t>
      </w:r>
      <w:r>
        <w:t xml:space="preserve"> or </w:t>
      </w:r>
      <w:r w:rsidRPr="00015FCD">
        <w:t>team</w:t>
      </w:r>
      <w:r w:rsidRPr="00015FCD">
        <w:t xml:space="preserve"> </w:t>
      </w:r>
      <w:r w:rsidR="00FD1CCB" w:rsidRPr="00FD1CCB">
        <w:t>ith best</w:t>
      </w:r>
      <w:r w:rsidR="00FD1CCB">
        <w:t xml:space="preserve"> or </w:t>
      </w:r>
      <w:r w:rsidR="00FD1CCB" w:rsidRPr="00FD1CCB">
        <w:t>best</w:t>
      </w:r>
      <w:r w:rsidR="00FD1CCB">
        <w:t xml:space="preserve"> or </w:t>
      </w:r>
      <w:r w:rsidR="00FD1CCB" w:rsidRPr="00FD1CCB">
        <w:t>with kind</w:t>
      </w:r>
      <w:r w:rsidR="00FD1CCB">
        <w:t xml:space="preserve"> or </w:t>
      </w:r>
      <w:r w:rsidR="00FD1CCB" w:rsidRPr="00FD1CCB">
        <w:t>kind</w:t>
      </w:r>
      <w:r w:rsidR="00FD1CCB">
        <w:t xml:space="preserve"> or </w:t>
      </w:r>
      <w:r w:rsidR="00FD1CCB" w:rsidRPr="00FD1CCB">
        <w:t>many</w:t>
      </w:r>
      <w:r w:rsidR="00FD1CCB">
        <w:t xml:space="preserve"> or </w:t>
      </w:r>
      <w:r w:rsidR="00FD1CCB" w:rsidRPr="00FD1CCB">
        <w:t>with warm</w:t>
      </w:r>
      <w:r w:rsidR="005D5679">
        <w:t xml:space="preserve"> or </w:t>
      </w:r>
      <w:r w:rsidR="00FD1CCB" w:rsidRPr="00FD1CCB">
        <w:t>warm</w:t>
      </w:r>
    </w:p>
    <w:p w14:paraId="5A20F0B8" w14:textId="49B08254" w:rsidR="005D5679" w:rsidRDefault="00015FCD" w:rsidP="00567C16">
      <w:pPr>
        <w:pStyle w:val="ListParagraph"/>
        <w:numPr>
          <w:ilvl w:val="0"/>
          <w:numId w:val="6"/>
        </w:numPr>
        <w:jc w:val="both"/>
      </w:pPr>
      <w:r w:rsidRPr="00015FCD">
        <w:t>hi it</w:t>
      </w:r>
      <w:r>
        <w:t xml:space="preserve"> or </w:t>
      </w:r>
      <w:r w:rsidRPr="00015FCD">
        <w:t>hi team</w:t>
      </w:r>
      <w:r>
        <w:t xml:space="preserve"> or </w:t>
      </w:r>
      <w:r w:rsidRPr="00015FCD">
        <w:t>hi it experts</w:t>
      </w:r>
      <w:r>
        <w:t xml:space="preserve"> or </w:t>
      </w:r>
      <w:r w:rsidRPr="00015FCD">
        <w:t>hi</w:t>
      </w:r>
    </w:p>
    <w:p w14:paraId="1384BE24" w14:textId="393F71F3" w:rsidR="00015FCD" w:rsidRPr="002E532A" w:rsidRDefault="00015FCD" w:rsidP="00567C16">
      <w:pPr>
        <w:pStyle w:val="ListParagraph"/>
        <w:numPr>
          <w:ilvl w:val="0"/>
          <w:numId w:val="6"/>
        </w:numPr>
        <w:jc w:val="both"/>
      </w:pPr>
      <w:r w:rsidRPr="00015FCD">
        <w:lastRenderedPageBreak/>
        <w:t>thanking you</w:t>
      </w:r>
      <w:r>
        <w:t xml:space="preserve"> or </w:t>
      </w:r>
      <w:r w:rsidRPr="00015FCD">
        <w:t>thanking u</w:t>
      </w:r>
      <w:r>
        <w:t xml:space="preserve"> or </w:t>
      </w:r>
      <w:r w:rsidRPr="00015FCD">
        <w:t>thank u</w:t>
      </w:r>
      <w:r>
        <w:t xml:space="preserve"> or </w:t>
      </w:r>
      <w:r w:rsidRPr="00015FCD">
        <w:t>thank you</w:t>
      </w:r>
      <w:r>
        <w:t xml:space="preserve"> or </w:t>
      </w:r>
      <w:r w:rsidRPr="00015FCD">
        <w:t>thanks</w:t>
      </w:r>
    </w:p>
    <w:p w14:paraId="4772340D" w14:textId="77777777" w:rsidR="003E204C" w:rsidRDefault="003E204C" w:rsidP="00567C16">
      <w:pPr>
        <w:jc w:val="both"/>
      </w:pPr>
    </w:p>
    <w:p w14:paraId="72D35B39" w14:textId="219937AC" w:rsidR="0078569F" w:rsidRDefault="00F03655" w:rsidP="00567C16">
      <w:pPr>
        <w:jc w:val="both"/>
      </w:pPr>
      <w:r>
        <w:t>Such patterns are removed using regex</w:t>
      </w:r>
    </w:p>
    <w:p w14:paraId="0DF997F4" w14:textId="25A3F675" w:rsidR="00F03655" w:rsidRDefault="00F03655" w:rsidP="00567C16">
      <w:pPr>
        <w:jc w:val="both"/>
      </w:pPr>
      <w:r>
        <w:rPr>
          <w:noProof/>
        </w:rPr>
        <w:drawing>
          <wp:inline distT="0" distB="0" distL="0" distR="0" wp14:anchorId="1E32B721" wp14:editId="45CEFDEA">
            <wp:extent cx="5761355" cy="2464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2464435"/>
                    </a:xfrm>
                    <a:prstGeom prst="rect">
                      <a:avLst/>
                    </a:prstGeom>
                  </pic:spPr>
                </pic:pic>
              </a:graphicData>
            </a:graphic>
          </wp:inline>
        </w:drawing>
      </w:r>
    </w:p>
    <w:p w14:paraId="07B2C6BA" w14:textId="58CD6A2A" w:rsidR="006B24C8" w:rsidRDefault="006B24C8" w:rsidP="00567C16">
      <w:pPr>
        <w:pStyle w:val="Heading2"/>
        <w:jc w:val="both"/>
      </w:pPr>
      <w:bookmarkStart w:id="19" w:name="_Toc90050447"/>
      <w:r>
        <w:t xml:space="preserve">Checking for Patterns: </w:t>
      </w:r>
      <w:r>
        <w:t>Expanding acronyms such as “pls”</w:t>
      </w:r>
      <w:r w:rsidR="00B81FE9">
        <w:t xml:space="preserve"> and replacing phrase such as “please help to”</w:t>
      </w:r>
      <w:bookmarkEnd w:id="19"/>
    </w:p>
    <w:p w14:paraId="06022E64" w14:textId="1E9BB2EC" w:rsidR="00B81FE9" w:rsidRDefault="000258DF" w:rsidP="00567C16">
      <w:pPr>
        <w:jc w:val="both"/>
      </w:pPr>
      <w:r>
        <w:t xml:space="preserve">Short form </w:t>
      </w:r>
      <w:r w:rsidR="00A12120">
        <w:t xml:space="preserve">such as pls is replaced with please and then </w:t>
      </w:r>
      <w:r w:rsidR="00B83094">
        <w:t>“please help to” is replaced with blanks</w:t>
      </w:r>
    </w:p>
    <w:p w14:paraId="35B54373" w14:textId="3D03D557" w:rsidR="00B81FE9" w:rsidRDefault="000258DF" w:rsidP="00567C16">
      <w:pPr>
        <w:jc w:val="both"/>
      </w:pPr>
      <w:r>
        <w:rPr>
          <w:noProof/>
        </w:rPr>
        <w:drawing>
          <wp:inline distT="0" distB="0" distL="0" distR="0" wp14:anchorId="119D9634" wp14:editId="557A8858">
            <wp:extent cx="5761355" cy="2044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2044700"/>
                    </a:xfrm>
                    <a:prstGeom prst="rect">
                      <a:avLst/>
                    </a:prstGeom>
                  </pic:spPr>
                </pic:pic>
              </a:graphicData>
            </a:graphic>
          </wp:inline>
        </w:drawing>
      </w:r>
    </w:p>
    <w:p w14:paraId="2FDC2773" w14:textId="21B5C88C" w:rsidR="003C079A" w:rsidRDefault="003C079A" w:rsidP="00567C16">
      <w:pPr>
        <w:pStyle w:val="Heading2"/>
        <w:jc w:val="both"/>
      </w:pPr>
      <w:bookmarkStart w:id="20" w:name="_Toc90050448"/>
      <w:r>
        <w:t>Expanding contractions</w:t>
      </w:r>
      <w:bookmarkEnd w:id="20"/>
    </w:p>
    <w:p w14:paraId="55DB579C" w14:textId="153F6833" w:rsidR="008E479C" w:rsidRDefault="008E479C" w:rsidP="00567C16">
      <w:pPr>
        <w:jc w:val="both"/>
        <w:rPr>
          <w:b/>
          <w:bCs/>
        </w:rPr>
      </w:pPr>
      <w:r>
        <w:t>Contractions such as isn’t, can’t, does</w:t>
      </w:r>
      <w:r w:rsidR="007033DC">
        <w:t>n’t can be expanded to is</w:t>
      </w:r>
      <w:r w:rsidR="002445FF">
        <w:t xml:space="preserve"> </w:t>
      </w:r>
      <w:r w:rsidR="007033DC">
        <w:t xml:space="preserve">not, cannot &amp; does not resp.  This is done using the package </w:t>
      </w:r>
      <w:r w:rsidR="007315F5" w:rsidRPr="007315F5">
        <w:rPr>
          <w:b/>
          <w:bCs/>
        </w:rPr>
        <w:t>contractions</w:t>
      </w:r>
    </w:p>
    <w:p w14:paraId="3C8D1B48" w14:textId="62FAE6D8" w:rsidR="00CB07CB" w:rsidRDefault="00CB07CB" w:rsidP="00567C16">
      <w:pPr>
        <w:jc w:val="both"/>
        <w:rPr>
          <w:b/>
          <w:bCs/>
        </w:rPr>
      </w:pPr>
    </w:p>
    <w:p w14:paraId="4E76D644" w14:textId="45D2570C" w:rsidR="00CB07CB" w:rsidRDefault="00CB07CB" w:rsidP="00567C16">
      <w:pPr>
        <w:jc w:val="both"/>
        <w:rPr>
          <w:b/>
          <w:bCs/>
        </w:rPr>
      </w:pPr>
      <w:r>
        <w:rPr>
          <w:noProof/>
        </w:rPr>
        <w:drawing>
          <wp:inline distT="0" distB="0" distL="0" distR="0" wp14:anchorId="31623283" wp14:editId="1F38AC8D">
            <wp:extent cx="528637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885825"/>
                    </a:xfrm>
                    <a:prstGeom prst="rect">
                      <a:avLst/>
                    </a:prstGeom>
                  </pic:spPr>
                </pic:pic>
              </a:graphicData>
            </a:graphic>
          </wp:inline>
        </w:drawing>
      </w:r>
    </w:p>
    <w:p w14:paraId="1359DB39" w14:textId="6D539DE9" w:rsidR="009133A9" w:rsidRDefault="009133A9" w:rsidP="00567C16">
      <w:pPr>
        <w:jc w:val="both"/>
        <w:rPr>
          <w:b/>
          <w:bCs/>
        </w:rPr>
      </w:pPr>
      <w:r w:rsidRPr="009133A9">
        <w:t>Applying</w:t>
      </w:r>
      <w:r>
        <w:t xml:space="preserve"> contractions.fix</w:t>
      </w:r>
    </w:p>
    <w:p w14:paraId="7120466D" w14:textId="78AFDB79" w:rsidR="007315F5" w:rsidRPr="008E479C" w:rsidRDefault="002445FF" w:rsidP="00567C16">
      <w:pPr>
        <w:jc w:val="both"/>
      </w:pPr>
      <w:r>
        <w:rPr>
          <w:noProof/>
        </w:rPr>
        <w:drawing>
          <wp:inline distT="0" distB="0" distL="0" distR="0" wp14:anchorId="0D83ADB7" wp14:editId="5E99610D">
            <wp:extent cx="5761355" cy="452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452755"/>
                    </a:xfrm>
                    <a:prstGeom prst="rect">
                      <a:avLst/>
                    </a:prstGeom>
                  </pic:spPr>
                </pic:pic>
              </a:graphicData>
            </a:graphic>
          </wp:inline>
        </w:drawing>
      </w:r>
    </w:p>
    <w:p w14:paraId="60412DD0" w14:textId="3F875EB4" w:rsidR="00B81FE9" w:rsidRDefault="00B81FE9" w:rsidP="00567C16">
      <w:pPr>
        <w:jc w:val="both"/>
      </w:pPr>
    </w:p>
    <w:p w14:paraId="71E979F7" w14:textId="67BB4E8D" w:rsidR="00D838BE" w:rsidRDefault="00D838BE" w:rsidP="00567C16">
      <w:pPr>
        <w:pStyle w:val="Heading1"/>
        <w:jc w:val="both"/>
      </w:pPr>
      <w:bookmarkStart w:id="21" w:name="_Toc90050449"/>
      <w:r>
        <w:lastRenderedPageBreak/>
        <w:t xml:space="preserve">Summary of the Approach to EDA and Pre-processing: </w:t>
      </w:r>
      <w:r>
        <w:t>EDA</w:t>
      </w:r>
      <w:bookmarkEnd w:id="21"/>
    </w:p>
    <w:p w14:paraId="17C162BF" w14:textId="0465F97B" w:rsidR="003B7731" w:rsidRDefault="003B7731" w:rsidP="003B7731"/>
    <w:p w14:paraId="57209729" w14:textId="54C370BE" w:rsidR="00455EA7" w:rsidRDefault="00455EA7" w:rsidP="0028746E">
      <w:pPr>
        <w:pStyle w:val="Heading2"/>
      </w:pPr>
      <w:bookmarkStart w:id="22" w:name="_Toc90050450"/>
      <w:r>
        <w:t xml:space="preserve">Distribution of </w:t>
      </w:r>
      <w:r w:rsidR="0028746E">
        <w:t>tickets as per Assignment Group</w:t>
      </w:r>
      <w:bookmarkEnd w:id="22"/>
    </w:p>
    <w:p w14:paraId="68C912F8" w14:textId="08DCDB70" w:rsidR="0028746E" w:rsidRDefault="0028746E" w:rsidP="003B7731">
      <w:r>
        <w:rPr>
          <w:noProof/>
        </w:rPr>
        <w:drawing>
          <wp:inline distT="0" distB="0" distL="0" distR="0" wp14:anchorId="26BA07F3" wp14:editId="2C4908A1">
            <wp:extent cx="5761355" cy="1663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1663700"/>
                    </a:xfrm>
                    <a:prstGeom prst="rect">
                      <a:avLst/>
                    </a:prstGeom>
                  </pic:spPr>
                </pic:pic>
              </a:graphicData>
            </a:graphic>
          </wp:inline>
        </w:drawing>
      </w:r>
    </w:p>
    <w:p w14:paraId="1BDB0E17" w14:textId="6C672160" w:rsidR="0028746E" w:rsidRDefault="0028746E" w:rsidP="003B7731"/>
    <w:p w14:paraId="4B78543D" w14:textId="221191ED" w:rsidR="0028746E" w:rsidRDefault="0028746E" w:rsidP="003B7731">
      <w:r>
        <w:t>Group</w:t>
      </w:r>
      <w:r w:rsidR="00F85EDE">
        <w:t>_0 has 3976 tickets (</w:t>
      </w:r>
      <w:r w:rsidR="00D4660C">
        <w:t>roughly 47% of tickets).  Dataset is imbalanced</w:t>
      </w:r>
    </w:p>
    <w:p w14:paraId="6EF4519F" w14:textId="4887EE70" w:rsidR="0073511A" w:rsidRDefault="0073511A" w:rsidP="0073511A">
      <w:pPr>
        <w:pStyle w:val="ListParagraph"/>
        <w:numPr>
          <w:ilvl w:val="0"/>
          <w:numId w:val="18"/>
        </w:numPr>
      </w:pPr>
      <w:r>
        <w:t>no</w:t>
      </w:r>
      <w:r>
        <w:t>.</w:t>
      </w:r>
      <w:r>
        <w:t xml:space="preserve"> of group less than 10 </w:t>
      </w:r>
      <w:r>
        <w:t>tickets</w:t>
      </w:r>
      <w:r>
        <w:t>- 25</w:t>
      </w:r>
    </w:p>
    <w:p w14:paraId="5891176A" w14:textId="33BA225D" w:rsidR="0073511A" w:rsidRDefault="0073511A" w:rsidP="0073511A">
      <w:pPr>
        <w:pStyle w:val="ListParagraph"/>
        <w:numPr>
          <w:ilvl w:val="0"/>
          <w:numId w:val="18"/>
        </w:numPr>
      </w:pPr>
      <w:r>
        <w:t>no</w:t>
      </w:r>
      <w:r>
        <w:t>.</w:t>
      </w:r>
      <w:r>
        <w:t xml:space="preserve"> of groups in which records between 10 and 100 -</w:t>
      </w:r>
      <w:r w:rsidR="004C5496">
        <w:t xml:space="preserve"> </w:t>
      </w:r>
      <w:r>
        <w:t>37</w:t>
      </w:r>
    </w:p>
    <w:p w14:paraId="294FA0A2" w14:textId="6DCDEF7B" w:rsidR="003B7731" w:rsidRDefault="0073511A" w:rsidP="0073511A">
      <w:pPr>
        <w:pStyle w:val="ListParagraph"/>
        <w:numPr>
          <w:ilvl w:val="0"/>
          <w:numId w:val="18"/>
        </w:numPr>
      </w:pPr>
      <w:r>
        <w:t>no</w:t>
      </w:r>
      <w:r>
        <w:t>.</w:t>
      </w:r>
      <w:r>
        <w:t xml:space="preserve"> of group greater than 100 </w:t>
      </w:r>
      <w:r>
        <w:t>tickets</w:t>
      </w:r>
      <w:r w:rsidR="004C5496">
        <w:t xml:space="preserve"> </w:t>
      </w:r>
      <w:r w:rsidR="00E071A1">
        <w:t>–</w:t>
      </w:r>
      <w:r w:rsidR="004C5496">
        <w:t xml:space="preserve"> </w:t>
      </w:r>
      <w:r>
        <w:t>11</w:t>
      </w:r>
    </w:p>
    <w:p w14:paraId="33C7C915" w14:textId="706B7724" w:rsidR="00E071A1" w:rsidRDefault="005F5EAF" w:rsidP="005F5EAF">
      <w:pPr>
        <w:pStyle w:val="Heading2"/>
      </w:pPr>
      <w:r>
        <w:t>Words/Characters analysis</w:t>
      </w:r>
    </w:p>
    <w:p w14:paraId="65C68C3C" w14:textId="5169F44E" w:rsidR="00E8276E" w:rsidRPr="00E8276E" w:rsidRDefault="00B855E4" w:rsidP="00E8276E">
      <w:r>
        <w:t xml:space="preserve">Majority of tickets have upto 100 words in Description.  </w:t>
      </w:r>
      <w:r w:rsidR="00A315F8">
        <w:t>However, there are some tickets ranging from 200 – 1200 words</w:t>
      </w:r>
    </w:p>
    <w:p w14:paraId="32626AA6" w14:textId="04A22D76" w:rsidR="00477746" w:rsidRDefault="00477746" w:rsidP="00477746"/>
    <w:p w14:paraId="5CB6C276" w14:textId="68CE312C" w:rsidR="00477746" w:rsidRDefault="00477746" w:rsidP="00477746">
      <w:r>
        <w:rPr>
          <w:noProof/>
        </w:rPr>
        <w:drawing>
          <wp:inline distT="0" distB="0" distL="0" distR="0" wp14:anchorId="45BDD4CD" wp14:editId="1E999C9C">
            <wp:extent cx="3781425" cy="3409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3409950"/>
                    </a:xfrm>
                    <a:prstGeom prst="rect">
                      <a:avLst/>
                    </a:prstGeom>
                  </pic:spPr>
                </pic:pic>
              </a:graphicData>
            </a:graphic>
          </wp:inline>
        </w:drawing>
      </w:r>
    </w:p>
    <w:p w14:paraId="494140D9" w14:textId="676192D5" w:rsidR="00A315F8" w:rsidRDefault="00A315F8" w:rsidP="00477746"/>
    <w:p w14:paraId="254AD297" w14:textId="497C6212" w:rsidR="00A315F8" w:rsidRDefault="00265D6E" w:rsidP="00477746">
      <w:r>
        <w:t xml:space="preserve">Short Description has a much compact word distribution </w:t>
      </w:r>
    </w:p>
    <w:p w14:paraId="43CB2807" w14:textId="02C9B1C3" w:rsidR="00C614A9" w:rsidRDefault="00C614A9" w:rsidP="00477746">
      <w:r>
        <w:rPr>
          <w:noProof/>
        </w:rPr>
        <w:lastRenderedPageBreak/>
        <w:drawing>
          <wp:inline distT="0" distB="0" distL="0" distR="0" wp14:anchorId="03E83C81" wp14:editId="7F65C1C1">
            <wp:extent cx="5248275" cy="3609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609975"/>
                    </a:xfrm>
                    <a:prstGeom prst="rect">
                      <a:avLst/>
                    </a:prstGeom>
                  </pic:spPr>
                </pic:pic>
              </a:graphicData>
            </a:graphic>
          </wp:inline>
        </w:drawing>
      </w:r>
    </w:p>
    <w:p w14:paraId="0EB53473" w14:textId="58A9D281" w:rsidR="007D4FE0" w:rsidRDefault="007D4FE0" w:rsidP="00477746"/>
    <w:p w14:paraId="05FD8E96" w14:textId="178D359A" w:rsidR="007D4FE0" w:rsidRDefault="007D4FE0" w:rsidP="00477746">
      <w:r>
        <w:t>Character distribution for Short Description is also very compact</w:t>
      </w:r>
    </w:p>
    <w:p w14:paraId="1F4E1BE8" w14:textId="457D0769" w:rsidR="007D4FE0" w:rsidRDefault="007D4FE0" w:rsidP="00477746">
      <w:r>
        <w:rPr>
          <w:noProof/>
        </w:rPr>
        <w:drawing>
          <wp:inline distT="0" distB="0" distL="0" distR="0" wp14:anchorId="71183D04" wp14:editId="49E9A8BB">
            <wp:extent cx="4343400" cy="3248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400" cy="3248025"/>
                    </a:xfrm>
                    <a:prstGeom prst="rect">
                      <a:avLst/>
                    </a:prstGeom>
                  </pic:spPr>
                </pic:pic>
              </a:graphicData>
            </a:graphic>
          </wp:inline>
        </w:drawing>
      </w:r>
    </w:p>
    <w:p w14:paraId="68922FBE" w14:textId="4B3E7BBE" w:rsidR="00396025" w:rsidRDefault="00396025" w:rsidP="00477746"/>
    <w:p w14:paraId="371DFB32" w14:textId="281119A6" w:rsidR="00396025" w:rsidRDefault="00396025" w:rsidP="00477746">
      <w:r>
        <w:t xml:space="preserve">For description, in case of some tickets the character length </w:t>
      </w:r>
      <w:r w:rsidR="00035E18">
        <w:t>ranges from 1000-8000 characters</w:t>
      </w:r>
    </w:p>
    <w:p w14:paraId="3311BDE7" w14:textId="4AAF11E2" w:rsidR="00035E18" w:rsidRDefault="00035E18" w:rsidP="00477746"/>
    <w:p w14:paraId="394DEDD2" w14:textId="21DAE37B" w:rsidR="00035E18" w:rsidRDefault="00035E18" w:rsidP="00477746">
      <w:r>
        <w:rPr>
          <w:noProof/>
        </w:rPr>
        <w:lastRenderedPageBreak/>
        <w:drawing>
          <wp:inline distT="0" distB="0" distL="0" distR="0" wp14:anchorId="6555A9F1" wp14:editId="22656E99">
            <wp:extent cx="4953000" cy="3819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00" cy="3819525"/>
                    </a:xfrm>
                    <a:prstGeom prst="rect">
                      <a:avLst/>
                    </a:prstGeom>
                  </pic:spPr>
                </pic:pic>
              </a:graphicData>
            </a:graphic>
          </wp:inline>
        </w:drawing>
      </w:r>
    </w:p>
    <w:p w14:paraId="7C670C75" w14:textId="480B2B24" w:rsidR="007D4FE0" w:rsidRDefault="00066411" w:rsidP="00477746">
      <w:r>
        <w:t>The presence of stop words is also signi</w:t>
      </w:r>
      <w:r w:rsidR="00D878D5">
        <w:t>ficant in Description</w:t>
      </w:r>
    </w:p>
    <w:p w14:paraId="6F82E508" w14:textId="0B9965C3" w:rsidR="00D878D5" w:rsidRDefault="00D878D5" w:rsidP="00477746"/>
    <w:p w14:paraId="16E19514" w14:textId="442AFD58" w:rsidR="00D878D5" w:rsidRPr="00477746" w:rsidRDefault="00D878D5" w:rsidP="00477746">
      <w:r>
        <w:rPr>
          <w:noProof/>
        </w:rPr>
        <w:lastRenderedPageBreak/>
        <w:drawing>
          <wp:inline distT="0" distB="0" distL="0" distR="0" wp14:anchorId="4045E6BF" wp14:editId="54B1F5B1">
            <wp:extent cx="3590925" cy="6886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925" cy="6886575"/>
                    </a:xfrm>
                    <a:prstGeom prst="rect">
                      <a:avLst/>
                    </a:prstGeom>
                  </pic:spPr>
                </pic:pic>
              </a:graphicData>
            </a:graphic>
          </wp:inline>
        </w:drawing>
      </w:r>
    </w:p>
    <w:p w14:paraId="04E830CA" w14:textId="5AA46556" w:rsidR="00D838BE" w:rsidRDefault="00D838BE" w:rsidP="00567C16">
      <w:pPr>
        <w:jc w:val="both"/>
      </w:pPr>
    </w:p>
    <w:p w14:paraId="6FD077AB" w14:textId="496E6F80" w:rsidR="00D838BE" w:rsidRDefault="0063085D" w:rsidP="00567C16">
      <w:pPr>
        <w:pStyle w:val="Heading2"/>
        <w:jc w:val="both"/>
      </w:pPr>
      <w:bookmarkStart w:id="23" w:name="_Toc90050451"/>
      <w:r>
        <w:lastRenderedPageBreak/>
        <w:t>Word Cloud of Description (whole data set)</w:t>
      </w:r>
      <w:r w:rsidR="004A4249">
        <w:t xml:space="preserve"> for max 5000 words</w:t>
      </w:r>
      <w:bookmarkEnd w:id="23"/>
    </w:p>
    <w:p w14:paraId="5955DF02" w14:textId="63C13E74" w:rsidR="0063085D" w:rsidRDefault="00673492" w:rsidP="00567C16">
      <w:pPr>
        <w:jc w:val="both"/>
      </w:pPr>
      <w:r>
        <w:rPr>
          <w:noProof/>
        </w:rPr>
        <w:drawing>
          <wp:inline distT="0" distB="0" distL="0" distR="0" wp14:anchorId="233D9C26" wp14:editId="6A7348EB">
            <wp:extent cx="5761355" cy="2944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2944495"/>
                    </a:xfrm>
                    <a:prstGeom prst="rect">
                      <a:avLst/>
                    </a:prstGeom>
                  </pic:spPr>
                </pic:pic>
              </a:graphicData>
            </a:graphic>
          </wp:inline>
        </w:drawing>
      </w:r>
    </w:p>
    <w:p w14:paraId="70D3A19C" w14:textId="224A6222" w:rsidR="00673492" w:rsidRDefault="00673492" w:rsidP="00567C16">
      <w:pPr>
        <w:pStyle w:val="Heading2"/>
        <w:jc w:val="both"/>
      </w:pPr>
      <w:bookmarkStart w:id="24" w:name="_Toc90050452"/>
      <w:r>
        <w:t xml:space="preserve">Word Cloud of </w:t>
      </w:r>
      <w:r>
        <w:t xml:space="preserve">Short </w:t>
      </w:r>
      <w:r>
        <w:t>Description (whole data set)</w:t>
      </w:r>
      <w:r w:rsidR="004A4249">
        <w:t xml:space="preserve"> for max 5000 words</w:t>
      </w:r>
      <w:bookmarkEnd w:id="24"/>
    </w:p>
    <w:p w14:paraId="36ECF673" w14:textId="2D68354E" w:rsidR="00673492" w:rsidRPr="00673492" w:rsidRDefault="004A4249" w:rsidP="00567C16">
      <w:pPr>
        <w:jc w:val="both"/>
      </w:pPr>
      <w:r>
        <w:rPr>
          <w:noProof/>
        </w:rPr>
        <w:drawing>
          <wp:inline distT="0" distB="0" distL="0" distR="0" wp14:anchorId="11D1ADA8" wp14:editId="37628691">
            <wp:extent cx="5761355" cy="2988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2988310"/>
                    </a:xfrm>
                    <a:prstGeom prst="rect">
                      <a:avLst/>
                    </a:prstGeom>
                  </pic:spPr>
                </pic:pic>
              </a:graphicData>
            </a:graphic>
          </wp:inline>
        </w:drawing>
      </w:r>
    </w:p>
    <w:p w14:paraId="0785D53D" w14:textId="77777777" w:rsidR="00673492" w:rsidRPr="00D838BE" w:rsidRDefault="00673492" w:rsidP="00567C16">
      <w:pPr>
        <w:jc w:val="both"/>
      </w:pPr>
    </w:p>
    <w:p w14:paraId="4748E693" w14:textId="77777777" w:rsidR="00B81FE9" w:rsidRPr="00B81FE9" w:rsidRDefault="00B81FE9" w:rsidP="00567C16">
      <w:pPr>
        <w:jc w:val="both"/>
      </w:pPr>
    </w:p>
    <w:p w14:paraId="0670A4EB" w14:textId="77777777" w:rsidR="00F8333F" w:rsidRPr="001A06FB" w:rsidRDefault="00F8333F" w:rsidP="00567C16">
      <w:pPr>
        <w:jc w:val="both"/>
      </w:pPr>
    </w:p>
    <w:p w14:paraId="5DDEF4C6" w14:textId="7F98F29B" w:rsidR="00DD4BA9" w:rsidRPr="00965081" w:rsidRDefault="00DD4BA9" w:rsidP="00567C16">
      <w:pPr>
        <w:jc w:val="both"/>
      </w:pPr>
    </w:p>
    <w:p w14:paraId="62C2883F" w14:textId="15E86727" w:rsidR="00D62713" w:rsidRDefault="00D62713" w:rsidP="00567C16">
      <w:pPr>
        <w:pStyle w:val="Heading1"/>
        <w:jc w:val="both"/>
      </w:pPr>
      <w:bookmarkStart w:id="25" w:name="_Toc90050453"/>
      <w:r w:rsidRPr="00D62713">
        <w:t>Deciding Models and Model Building</w:t>
      </w:r>
      <w:bookmarkEnd w:id="25"/>
    </w:p>
    <w:p w14:paraId="0FCA0FF9" w14:textId="55D37DE6" w:rsidR="006D52C5" w:rsidRDefault="006D52C5" w:rsidP="00567C16">
      <w:pPr>
        <w:jc w:val="both"/>
      </w:pPr>
    </w:p>
    <w:p w14:paraId="2D91D478" w14:textId="0D13C436" w:rsidR="006D52C5" w:rsidRDefault="00514FB0" w:rsidP="00567C16">
      <w:pPr>
        <w:jc w:val="both"/>
      </w:pPr>
      <w:r>
        <w:t>Approach towards Ticket Classification</w:t>
      </w:r>
    </w:p>
    <w:p w14:paraId="4A5AF50D" w14:textId="0F7BA39A" w:rsidR="00AF2076" w:rsidRDefault="00AF2076" w:rsidP="00567C16">
      <w:pPr>
        <w:pStyle w:val="Heading2"/>
        <w:jc w:val="both"/>
      </w:pPr>
      <w:bookmarkStart w:id="26" w:name="_Toc90050454"/>
      <w:r>
        <w:lastRenderedPageBreak/>
        <w:t>Rule based model</w:t>
      </w:r>
      <w:bookmarkEnd w:id="26"/>
    </w:p>
    <w:p w14:paraId="153FF68E" w14:textId="7C734DD9" w:rsidR="00AF2076" w:rsidRDefault="007E2A97" w:rsidP="00567C16">
      <w:pPr>
        <w:jc w:val="both"/>
      </w:pPr>
      <w:r w:rsidRPr="007E2A97">
        <w:t>This method classifies tickets into groups using certain rules. For example, if we consider a Short Description containing "login issue" and see the base data - we find most of the cases belong to Group 0. Hence</w:t>
      </w:r>
      <w:r>
        <w:t>,</w:t>
      </w:r>
      <w:r w:rsidRPr="007E2A97">
        <w:t xml:space="preserve"> we may come up with a rule that if text contains "login issue" then assign it to Group 0</w:t>
      </w:r>
    </w:p>
    <w:p w14:paraId="3BE6B375" w14:textId="2E040666" w:rsidR="007E2A97" w:rsidRDefault="00DD52F9" w:rsidP="00567C16">
      <w:pPr>
        <w:jc w:val="both"/>
      </w:pPr>
      <w:r>
        <w:rPr>
          <w:noProof/>
        </w:rPr>
        <w:drawing>
          <wp:inline distT="0" distB="0" distL="0" distR="0" wp14:anchorId="6B763A30" wp14:editId="2825672E">
            <wp:extent cx="5761355" cy="826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826135"/>
                    </a:xfrm>
                    <a:prstGeom prst="rect">
                      <a:avLst/>
                    </a:prstGeom>
                  </pic:spPr>
                </pic:pic>
              </a:graphicData>
            </a:graphic>
          </wp:inline>
        </w:drawing>
      </w:r>
    </w:p>
    <w:p w14:paraId="1DFCA80A" w14:textId="77777777" w:rsidR="006C4F96" w:rsidRDefault="006C4F96" w:rsidP="00567C16">
      <w:pPr>
        <w:jc w:val="both"/>
      </w:pPr>
      <w:r>
        <w:t>Though this may look simpler for a small dataset, but there are disadvantages to this approach:-</w:t>
      </w:r>
    </w:p>
    <w:p w14:paraId="7991CC0B" w14:textId="77777777" w:rsidR="006C4F96" w:rsidRDefault="006C4F96" w:rsidP="00567C16">
      <w:pPr>
        <w:pStyle w:val="ListParagraph"/>
        <w:numPr>
          <w:ilvl w:val="0"/>
          <w:numId w:val="9"/>
        </w:numPr>
        <w:jc w:val="both"/>
      </w:pPr>
      <w:r>
        <w:t>It is very time consuming to come up with such rules. Someone has to go through all the tickets and should have good domain knowledge to come up with such rules</w:t>
      </w:r>
    </w:p>
    <w:p w14:paraId="694DB90E" w14:textId="77777777" w:rsidR="006C4F96" w:rsidRDefault="006C4F96" w:rsidP="00567C16">
      <w:pPr>
        <w:pStyle w:val="ListParagraph"/>
        <w:numPr>
          <w:ilvl w:val="0"/>
          <w:numId w:val="9"/>
        </w:numPr>
        <w:jc w:val="both"/>
      </w:pPr>
      <w:r>
        <w:t>this may lead to biasness, as the person creating the rules will give suggestions based on the way they perceive a ticket</w:t>
      </w:r>
    </w:p>
    <w:p w14:paraId="65C14B97" w14:textId="77777777" w:rsidR="006C4F96" w:rsidRDefault="006C4F96" w:rsidP="00567C16">
      <w:pPr>
        <w:pStyle w:val="ListParagraph"/>
        <w:numPr>
          <w:ilvl w:val="0"/>
          <w:numId w:val="9"/>
        </w:numPr>
        <w:jc w:val="both"/>
      </w:pPr>
      <w:r>
        <w:t>this indicates that maintaining such a list will be difficult and to scale up such a system will be difficult (consider a scenario where million tickets are received)</w:t>
      </w:r>
    </w:p>
    <w:p w14:paraId="4183E84B" w14:textId="437DC336" w:rsidR="007E2A97" w:rsidRPr="00AF2076" w:rsidRDefault="006C4F96" w:rsidP="00567C16">
      <w:pPr>
        <w:pStyle w:val="ListParagraph"/>
        <w:numPr>
          <w:ilvl w:val="0"/>
          <w:numId w:val="9"/>
        </w:numPr>
        <w:jc w:val="both"/>
      </w:pPr>
      <w:r>
        <w:t>In case we get a text which has never come up in past, Rule Based system will not be able to suggest a new grouping</w:t>
      </w:r>
    </w:p>
    <w:p w14:paraId="3FED09F9" w14:textId="2B13EA07" w:rsidR="00AF2076" w:rsidRDefault="00AF2076" w:rsidP="00567C16">
      <w:pPr>
        <w:pStyle w:val="Heading2"/>
        <w:jc w:val="both"/>
      </w:pPr>
      <w:bookmarkStart w:id="27" w:name="_Toc90050455"/>
      <w:r>
        <w:t>ML based model</w:t>
      </w:r>
      <w:bookmarkEnd w:id="27"/>
    </w:p>
    <w:p w14:paraId="3605DBCC" w14:textId="19CDDF01" w:rsidR="00567C16" w:rsidRDefault="00567C16" w:rsidP="00567C16">
      <w:pPr>
        <w:jc w:val="both"/>
      </w:pPr>
    </w:p>
    <w:p w14:paraId="453D4868" w14:textId="428E242D" w:rsidR="00567C16" w:rsidRDefault="00567C16" w:rsidP="00567C16">
      <w:pPr>
        <w:jc w:val="both"/>
      </w:pPr>
      <w:r>
        <w:t xml:space="preserve">ML based models eliminates the need of manually creating rules. </w:t>
      </w:r>
      <w:r>
        <w:t>Instead,</w:t>
      </w:r>
      <w:r>
        <w:t xml:space="preserve"> they classify text based on past observations (labeled training data set). The important aspect of ML based model is proper cleaning of text and then converting those text into a format which machine can understand </w:t>
      </w:r>
      <w:r>
        <w:t>i.e.,</w:t>
      </w:r>
      <w:r>
        <w:t xml:space="preserve"> in form of vector.</w:t>
      </w:r>
    </w:p>
    <w:p w14:paraId="5B0F917A" w14:textId="77777777" w:rsidR="00567C16" w:rsidRDefault="00567C16" w:rsidP="00567C16">
      <w:pPr>
        <w:jc w:val="both"/>
      </w:pPr>
      <w:r>
        <w:t>There are various ways to convert text into vector - from as basic as One Hot Encoding, TFIDF to complex embeddings using Glove/Bert.</w:t>
      </w:r>
    </w:p>
    <w:p w14:paraId="401610AE" w14:textId="7048FBD6" w:rsidR="00567C16" w:rsidRDefault="00567C16" w:rsidP="00567C16">
      <w:pPr>
        <w:jc w:val="both"/>
      </w:pPr>
      <w:r>
        <w:t xml:space="preserve">The vectors are then fed into a classification model. </w:t>
      </w:r>
      <w:r>
        <w:t>Again,</w:t>
      </w:r>
      <w:r>
        <w:t xml:space="preserve"> this could be a traditional ML Classifier such as SVC, Naive </w:t>
      </w:r>
      <w:r>
        <w:t>Bayes,</w:t>
      </w:r>
      <w:r>
        <w:t xml:space="preserve"> or Neural </w:t>
      </w:r>
      <w:r>
        <w:t>network-based</w:t>
      </w:r>
      <w:r>
        <w:t xml:space="preserve"> models such as GRU, LSTM.</w:t>
      </w:r>
    </w:p>
    <w:p w14:paraId="49EDF41F" w14:textId="77777777" w:rsidR="00567C16" w:rsidRDefault="00567C16" w:rsidP="00567C16">
      <w:pPr>
        <w:jc w:val="both"/>
      </w:pPr>
      <w:r>
        <w:t>There are certain limitations though:</w:t>
      </w:r>
    </w:p>
    <w:p w14:paraId="48BB12C4" w14:textId="77777777" w:rsidR="00567C16" w:rsidRDefault="00567C16" w:rsidP="00567C16">
      <w:pPr>
        <w:jc w:val="both"/>
      </w:pPr>
    </w:p>
    <w:p w14:paraId="4BCBCA4F" w14:textId="55D84EFD" w:rsidR="00567C16" w:rsidRDefault="00567C16" w:rsidP="00567C16">
      <w:pPr>
        <w:jc w:val="both"/>
      </w:pPr>
      <w:r>
        <w:t>Biasness in various stage of model building</w:t>
      </w:r>
    </w:p>
    <w:p w14:paraId="641D221F" w14:textId="77777777" w:rsidR="00567C16" w:rsidRDefault="00567C16" w:rsidP="00567C16">
      <w:pPr>
        <w:jc w:val="both"/>
      </w:pPr>
      <w:r>
        <w:t>1. At data collection stage</w:t>
      </w:r>
    </w:p>
    <w:p w14:paraId="4CB2EEE8" w14:textId="77777777" w:rsidR="00567C16" w:rsidRDefault="00567C16" w:rsidP="00567C16">
      <w:pPr>
        <w:jc w:val="both"/>
      </w:pPr>
      <w:r>
        <w:t>- Misclassification bias - tickets tagged to incorrect group</w:t>
      </w:r>
    </w:p>
    <w:p w14:paraId="0784067D" w14:textId="77777777" w:rsidR="00567C16" w:rsidRDefault="00567C16" w:rsidP="00567C16">
      <w:pPr>
        <w:jc w:val="both"/>
      </w:pPr>
      <w:r>
        <w:t>- Sampling bias - scenario where certain group of population may have a lower/higher probability to be picked up during sampling. Our dataset is imbalanced dataset and there are scenarios where certain groups have one 1 entry.</w:t>
      </w:r>
    </w:p>
    <w:p w14:paraId="6EF99278" w14:textId="77777777" w:rsidR="00567C16" w:rsidRDefault="00567C16" w:rsidP="00567C16">
      <w:pPr>
        <w:jc w:val="both"/>
      </w:pPr>
      <w:r>
        <w:lastRenderedPageBreak/>
        <w:t>2. At data processing stage</w:t>
      </w:r>
    </w:p>
    <w:p w14:paraId="7774F41C" w14:textId="77777777" w:rsidR="00567C16" w:rsidRDefault="00567C16" w:rsidP="00567C16">
      <w:pPr>
        <w:jc w:val="both"/>
      </w:pPr>
      <w:r>
        <w:t>- Labeling bias - the dataset is not fully representative of all the labels/groups available in the universe</w:t>
      </w:r>
    </w:p>
    <w:p w14:paraId="5CC5D360" w14:textId="77777777" w:rsidR="00567C16" w:rsidRDefault="00567C16" w:rsidP="00567C16">
      <w:pPr>
        <w:jc w:val="both"/>
      </w:pPr>
      <w:r>
        <w:t>3. Algorithm building</w:t>
      </w:r>
    </w:p>
    <w:p w14:paraId="2C4AF7CC" w14:textId="77777777" w:rsidR="00567C16" w:rsidRDefault="00567C16" w:rsidP="00567C16">
      <w:pPr>
        <w:jc w:val="both"/>
      </w:pPr>
      <w:r>
        <w:t>- underfitting</w:t>
      </w:r>
    </w:p>
    <w:p w14:paraId="5311127E" w14:textId="77777777" w:rsidR="00567C16" w:rsidRDefault="00567C16" w:rsidP="00567C16">
      <w:pPr>
        <w:jc w:val="both"/>
      </w:pPr>
      <w:r>
        <w:t>- overfitting</w:t>
      </w:r>
    </w:p>
    <w:p w14:paraId="09F0DE31" w14:textId="433B2B52" w:rsidR="00567C16" w:rsidRPr="00567C16" w:rsidRDefault="00567C16" w:rsidP="00567C16">
      <w:pPr>
        <w:jc w:val="both"/>
      </w:pPr>
      <w:r>
        <w:t xml:space="preserve">Though there are so many biases which can creep up during model development, ML based model is still superior to the </w:t>
      </w:r>
      <w:r>
        <w:t>rule-based</w:t>
      </w:r>
      <w:r>
        <w:t xml:space="preserve"> model</w:t>
      </w:r>
    </w:p>
    <w:p w14:paraId="792EE9AC" w14:textId="26576C1C" w:rsidR="00AF2076" w:rsidRDefault="00AF2076" w:rsidP="00567C16">
      <w:pPr>
        <w:pStyle w:val="Heading2"/>
        <w:jc w:val="both"/>
      </w:pPr>
      <w:bookmarkStart w:id="28" w:name="_Toc90050456"/>
      <w:r>
        <w:t>Hybrid model</w:t>
      </w:r>
      <w:bookmarkEnd w:id="28"/>
    </w:p>
    <w:p w14:paraId="25EF6921" w14:textId="610A01C1" w:rsidR="006D52C5" w:rsidRDefault="003E6B03" w:rsidP="00567C16">
      <w:pPr>
        <w:jc w:val="both"/>
      </w:pPr>
      <w:r w:rsidRPr="003E6B03">
        <w:t>Combination of both Rule Based and ML based model.</w:t>
      </w:r>
    </w:p>
    <w:p w14:paraId="57F23DC7" w14:textId="5B100710" w:rsidR="003E6B03" w:rsidRDefault="003E6B03" w:rsidP="00567C16">
      <w:pPr>
        <w:jc w:val="both"/>
      </w:pPr>
    </w:p>
    <w:p w14:paraId="10EBD1EC" w14:textId="3DBB00F3" w:rsidR="00A006ED" w:rsidRDefault="00A006ED" w:rsidP="00567C16">
      <w:pPr>
        <w:jc w:val="both"/>
      </w:pPr>
      <w:r>
        <w:t xml:space="preserve">Studies have show that Hybrid models perform good.  We would be going for a hybrid model.  Explaining </w:t>
      </w:r>
      <w:r w:rsidR="00E20CFF">
        <w:t>the ML/AI based model</w:t>
      </w:r>
    </w:p>
    <w:p w14:paraId="22AF8CE8" w14:textId="77777777" w:rsidR="00A006ED" w:rsidRPr="006D52C5" w:rsidRDefault="00A006ED" w:rsidP="00567C16">
      <w:pPr>
        <w:jc w:val="both"/>
      </w:pPr>
    </w:p>
    <w:p w14:paraId="1DCBB872" w14:textId="22B3E1BE" w:rsidR="00315444" w:rsidRDefault="004272FB" w:rsidP="00567C16">
      <w:pPr>
        <w:jc w:val="both"/>
      </w:pPr>
      <w:r>
        <w:t xml:space="preserve">Classification of text can be done either </w:t>
      </w:r>
      <w:r w:rsidR="00BF2609">
        <w:t>by: -</w:t>
      </w:r>
    </w:p>
    <w:p w14:paraId="2910E000" w14:textId="113885DA" w:rsidR="00BF2609" w:rsidRDefault="00BF2609" w:rsidP="00E20CFF">
      <w:pPr>
        <w:pStyle w:val="Heading2"/>
      </w:pPr>
      <w:bookmarkStart w:id="29" w:name="_Toc90050457"/>
      <w:r>
        <w:t>Traditional ML Model</w:t>
      </w:r>
      <w:bookmarkEnd w:id="29"/>
    </w:p>
    <w:p w14:paraId="66C881C9" w14:textId="1DFB1B76" w:rsidR="00BF2609" w:rsidRDefault="00CE4E92" w:rsidP="00BD57CE">
      <w:pPr>
        <w:pStyle w:val="ListParagraph"/>
        <w:numPr>
          <w:ilvl w:val="0"/>
          <w:numId w:val="12"/>
        </w:numPr>
        <w:jc w:val="both"/>
      </w:pPr>
      <w:r>
        <w:t>Naive Bayes</w:t>
      </w:r>
    </w:p>
    <w:p w14:paraId="7BEABD4E" w14:textId="2997DC9D" w:rsidR="00BC48AB" w:rsidRDefault="00BC48AB" w:rsidP="00BC48AB">
      <w:pPr>
        <w:pStyle w:val="ListParagraph"/>
        <w:ind w:left="720"/>
        <w:jc w:val="both"/>
      </w:pPr>
      <w:r>
        <w:t>A multinomial naive bayes classifier can be used to classify tickets into different groups. The model uses frequency of words to calculate probability of the group to which it will belong to. It will not consider the context of the statements.</w:t>
      </w:r>
    </w:p>
    <w:p w14:paraId="39CE8C58" w14:textId="331C4701" w:rsidR="00BC48AB" w:rsidRDefault="00BC48AB" w:rsidP="0045028D">
      <w:pPr>
        <w:pStyle w:val="ListParagraph"/>
        <w:ind w:left="720"/>
        <w:jc w:val="both"/>
      </w:pPr>
      <w:r>
        <w:t>Here, the ‘naive’ assumption is that every word in a sentence is independent of the other ones and hence the Bayes Theorem could be applied. This assumption will not be true in real world scenario. In addition, the multinomial model makes an assumption of positional independence. (The position of a term in a document by itself does not carry information about the class. Although there is a difference between China sues France and France sues China, the occurrence of China in position 1 versus position 3 of the document is not useful in NB classification because it looks at each term separately. The conditional independence assumption commits to this way of processing the evidence.) However, NB models perform well despite the conditional independence assumption</w:t>
      </w:r>
    </w:p>
    <w:p w14:paraId="43EAE8F4" w14:textId="77777777" w:rsidR="00BC48AB" w:rsidRDefault="00BC48AB" w:rsidP="00BC48AB">
      <w:pPr>
        <w:pStyle w:val="ListParagraph"/>
        <w:ind w:left="720"/>
        <w:jc w:val="both"/>
      </w:pPr>
      <w:r>
        <w:t>Even if it is not the method with the highest accuracy for text, NB has many virtues that make it a strong contender for text classification. It excels if there are many equally important features that jointly contribute to the classification decision</w:t>
      </w:r>
    </w:p>
    <w:p w14:paraId="2CEB2ECF" w14:textId="592B573D" w:rsidR="00BC48AB" w:rsidRDefault="00BC48AB" w:rsidP="0045028D">
      <w:pPr>
        <w:pStyle w:val="ListParagraph"/>
        <w:ind w:left="720"/>
        <w:jc w:val="both"/>
      </w:pPr>
      <w:r>
        <w:t>it can have decent performance when using fewer than a dozen terms. The most important indicators for a class are less likely to change. Thus, a model that only relies on these features is more likely to maintain a certain level of accuracy</w:t>
      </w:r>
    </w:p>
    <w:p w14:paraId="35538B31" w14:textId="19054C9B" w:rsidR="00BC48AB" w:rsidRDefault="00BC48AB" w:rsidP="0045028D">
      <w:pPr>
        <w:pStyle w:val="ListParagraph"/>
        <w:ind w:left="720"/>
        <w:jc w:val="both"/>
      </w:pPr>
      <w:r>
        <w:lastRenderedPageBreak/>
        <w:t>NB's main strength is its efficiency: Training and classification can be accomplished with one pass over the data. Because it combines efficiency with good accuracy it is often used as a baseline in text classification research. It is often the method of choice if (i) squeezing out a few extra percentage points of accuracy is not worth the trouble in a text classification application, (ii) a very large amount of training data is available and there is more to be gained from training on a lot of data than using a better classifier on a smaller training set, or (iii) if its robustness to concept drift can be exploited.</w:t>
      </w:r>
    </w:p>
    <w:p w14:paraId="4559517D" w14:textId="770E8E16" w:rsidR="00BC48AB" w:rsidRDefault="00BC48AB" w:rsidP="00BC48AB">
      <w:pPr>
        <w:pStyle w:val="ListParagraph"/>
        <w:numPr>
          <w:ilvl w:val="0"/>
          <w:numId w:val="0"/>
        </w:numPr>
        <w:ind w:left="720"/>
        <w:jc w:val="both"/>
      </w:pPr>
      <w:r>
        <w:t>The performance of Naive Bayes depends on the accuracy of the estimated conditional probability terms. It is hard to accurately estimate these terms when the training data is scarce.</w:t>
      </w:r>
    </w:p>
    <w:p w14:paraId="046DDDB4" w14:textId="23436759" w:rsidR="009E249F" w:rsidRDefault="009E249F" w:rsidP="009E249F">
      <w:pPr>
        <w:pStyle w:val="ListParagraph"/>
        <w:numPr>
          <w:ilvl w:val="0"/>
          <w:numId w:val="0"/>
        </w:numPr>
        <w:ind w:left="720"/>
        <w:jc w:val="both"/>
      </w:pPr>
      <w:r>
        <w:t xml:space="preserve">(ref: </w:t>
      </w:r>
      <w:r>
        <w:t>https://nlp.stanford.edu/IR-book/html/htmledition/properties-of-naive-bayes-1.html</w:t>
      </w:r>
      <w:r>
        <w:t>)</w:t>
      </w:r>
    </w:p>
    <w:p w14:paraId="2750511E" w14:textId="48546799" w:rsidR="007F778A" w:rsidRDefault="00CE4E92" w:rsidP="00BD57CE">
      <w:pPr>
        <w:pStyle w:val="ListParagraph"/>
        <w:numPr>
          <w:ilvl w:val="0"/>
          <w:numId w:val="12"/>
        </w:numPr>
        <w:jc w:val="both"/>
      </w:pPr>
      <w:r>
        <w:t>SV</w:t>
      </w:r>
      <w:r w:rsidR="00F75035">
        <w:t>M</w:t>
      </w:r>
    </w:p>
    <w:p w14:paraId="69172754" w14:textId="5D9D5BD1" w:rsidR="00933CF8" w:rsidRDefault="00933CF8" w:rsidP="00933CF8">
      <w:pPr>
        <w:pStyle w:val="ListParagraph"/>
        <w:numPr>
          <w:ilvl w:val="0"/>
          <w:numId w:val="0"/>
        </w:numPr>
        <w:ind w:left="720"/>
        <w:jc w:val="both"/>
      </w:pPr>
      <w:r w:rsidRPr="00933CF8">
        <w:t>An SVM is a kind of large-margin classifier: it is a vector space based machine learning method where the goal is to find a decision boundary between two classes that is maximally far from any point in the training data (possibly discounting some points as outliers or noise).</w:t>
      </w:r>
    </w:p>
    <w:p w14:paraId="78D855A9" w14:textId="47646FCA" w:rsidR="000B07E7" w:rsidRDefault="000B07E7" w:rsidP="00933CF8">
      <w:pPr>
        <w:pStyle w:val="ListParagraph"/>
        <w:numPr>
          <w:ilvl w:val="0"/>
          <w:numId w:val="0"/>
        </w:numPr>
        <w:ind w:left="720"/>
        <w:jc w:val="both"/>
      </w:pPr>
      <w:r w:rsidRPr="000B07E7">
        <w:t>SVMs are inherently two-class classifiers.</w:t>
      </w:r>
      <w:r w:rsidR="003C267E">
        <w:t xml:space="preserve">  A “one-versus-rest” classifier can</w:t>
      </w:r>
      <w:r w:rsidR="004248FC">
        <w:t xml:space="preserve"> be used for multi-class classification</w:t>
      </w:r>
      <w:r w:rsidR="00D12E8C">
        <w:t>.  However, adjusting the weights will</w:t>
      </w:r>
      <w:r w:rsidR="003F6196">
        <w:t xml:space="preserve"> be difficult.</w:t>
      </w:r>
    </w:p>
    <w:p w14:paraId="7E52422F" w14:textId="77777777" w:rsidR="00EF46D9" w:rsidRDefault="00F75035" w:rsidP="00F75035">
      <w:pPr>
        <w:jc w:val="both"/>
      </w:pPr>
      <w:r>
        <w:t>Traditional ML Model</w:t>
      </w:r>
      <w:r w:rsidR="001443A4">
        <w:t xml:space="preserve"> would prefer the embeddings such as </w:t>
      </w:r>
    </w:p>
    <w:p w14:paraId="6FF844FF" w14:textId="2B8678F0" w:rsidR="00F75035" w:rsidRDefault="001443A4" w:rsidP="00EF46D9">
      <w:pPr>
        <w:pStyle w:val="ListParagraph"/>
        <w:numPr>
          <w:ilvl w:val="0"/>
          <w:numId w:val="11"/>
        </w:numPr>
        <w:jc w:val="both"/>
      </w:pPr>
      <w:r>
        <w:t>TF-IDF</w:t>
      </w:r>
    </w:p>
    <w:p w14:paraId="60DA5D1C" w14:textId="3928C581" w:rsidR="009D7455" w:rsidRDefault="009D7455" w:rsidP="00EF46D9">
      <w:pPr>
        <w:pStyle w:val="ListParagraph"/>
        <w:numPr>
          <w:ilvl w:val="0"/>
          <w:numId w:val="11"/>
        </w:numPr>
        <w:jc w:val="both"/>
      </w:pPr>
      <w:r>
        <w:t>Word2Vec</w:t>
      </w:r>
    </w:p>
    <w:p w14:paraId="6C2DBBBB" w14:textId="22F714E2" w:rsidR="009D7455" w:rsidRDefault="009D7455" w:rsidP="00EF46D9">
      <w:pPr>
        <w:pStyle w:val="ListParagraph"/>
        <w:numPr>
          <w:ilvl w:val="0"/>
          <w:numId w:val="11"/>
        </w:numPr>
        <w:jc w:val="both"/>
      </w:pPr>
      <w:r>
        <w:t>Glove</w:t>
      </w:r>
    </w:p>
    <w:p w14:paraId="4D412B1F" w14:textId="0D58EB87" w:rsidR="00076187" w:rsidRDefault="00BF2609" w:rsidP="00E20CFF">
      <w:pPr>
        <w:pStyle w:val="Heading2"/>
      </w:pPr>
      <w:bookmarkStart w:id="30" w:name="_Toc90050458"/>
      <w:r>
        <w:t>Neural Network based Model</w:t>
      </w:r>
      <w:bookmarkEnd w:id="30"/>
    </w:p>
    <w:p w14:paraId="5C10A65A" w14:textId="353CC132" w:rsidR="00CE4E92" w:rsidRDefault="00076187" w:rsidP="00185923">
      <w:pPr>
        <w:pStyle w:val="ListParagraph"/>
        <w:numPr>
          <w:ilvl w:val="0"/>
          <w:numId w:val="10"/>
        </w:numPr>
        <w:jc w:val="both"/>
      </w:pPr>
      <w:r>
        <w:t>RNN</w:t>
      </w:r>
    </w:p>
    <w:p w14:paraId="76CC7C6B" w14:textId="204DDE92" w:rsidR="009554A0" w:rsidRPr="009554A0" w:rsidRDefault="009554A0" w:rsidP="009554A0">
      <w:pPr>
        <w:pStyle w:val="ListParagraph"/>
        <w:numPr>
          <w:ilvl w:val="0"/>
          <w:numId w:val="0"/>
        </w:numPr>
        <w:ind w:left="720"/>
        <w:jc w:val="both"/>
        <w:rPr>
          <w:rFonts w:ascii="Calibri" w:eastAsia="Times New Roman" w:hAnsi="Calibri"/>
          <w:szCs w:val="20"/>
          <w:lang w:eastAsia="de-DE"/>
        </w:rPr>
      </w:pPr>
      <w:r w:rsidRPr="009554A0">
        <w:rPr>
          <w:rFonts w:ascii="Calibri" w:eastAsia="Times New Roman" w:hAnsi="Calibri"/>
          <w:szCs w:val="20"/>
          <w:lang w:eastAsia="de-DE"/>
        </w:rPr>
        <w:t>Recurrent Neural Networks (RNN) are designed to work with sequential data.</w:t>
      </w:r>
      <w:r w:rsidR="00014981">
        <w:rPr>
          <w:rFonts w:ascii="Calibri" w:eastAsia="Times New Roman" w:hAnsi="Calibri"/>
          <w:szCs w:val="20"/>
          <w:lang w:eastAsia="de-DE"/>
        </w:rPr>
        <w:t xml:space="preserve">  </w:t>
      </w:r>
      <w:r w:rsidR="00014981" w:rsidRPr="00014981">
        <w:rPr>
          <w:rFonts w:ascii="Calibri" w:eastAsia="Times New Roman" w:hAnsi="Calibri"/>
          <w:szCs w:val="20"/>
          <w:lang w:eastAsia="de-DE"/>
        </w:rPr>
        <w:t>RNN uses the previous information in the sequence to produce the current output.</w:t>
      </w:r>
      <w:r w:rsidR="00B86B34">
        <w:rPr>
          <w:rFonts w:ascii="Calibri" w:eastAsia="Times New Roman" w:hAnsi="Calibri"/>
          <w:szCs w:val="20"/>
          <w:lang w:eastAsia="de-DE"/>
        </w:rPr>
        <w:t xml:space="preserve">  </w:t>
      </w:r>
      <w:r w:rsidR="00B86B34" w:rsidRPr="002531F0">
        <w:rPr>
          <w:rFonts w:ascii="Calibri" w:eastAsia="Times New Roman" w:hAnsi="Calibri"/>
          <w:szCs w:val="20"/>
          <w:lang w:eastAsia="de-DE"/>
        </w:rPr>
        <w:t>At the </w:t>
      </w:r>
      <w:r w:rsidR="00B86B34" w:rsidRPr="002531F0">
        <w:rPr>
          <w:rFonts w:ascii="Calibri" w:eastAsia="Times New Roman" w:hAnsi="Calibri"/>
          <w:b/>
          <w:bCs/>
          <w:szCs w:val="20"/>
          <w:lang w:eastAsia="de-DE"/>
        </w:rPr>
        <w:t>last step</w:t>
      </w:r>
      <w:r w:rsidR="00B86B34" w:rsidRPr="002531F0">
        <w:rPr>
          <w:rFonts w:ascii="Calibri" w:eastAsia="Times New Roman" w:hAnsi="Calibri"/>
          <w:szCs w:val="20"/>
          <w:lang w:eastAsia="de-DE"/>
        </w:rPr>
        <w:t>, the RNN has information about all the previous words.</w:t>
      </w:r>
      <w:r w:rsidR="002531F0" w:rsidRPr="002531F0">
        <w:rPr>
          <w:rFonts w:ascii="Calibri" w:eastAsia="Times New Roman" w:hAnsi="Calibri"/>
          <w:szCs w:val="20"/>
          <w:lang w:eastAsia="de-DE"/>
        </w:rPr>
        <w:t xml:space="preserve">  R</w:t>
      </w:r>
      <w:r w:rsidR="002531F0" w:rsidRPr="002531F0">
        <w:rPr>
          <w:rFonts w:ascii="Calibri" w:eastAsia="Times New Roman" w:hAnsi="Calibri"/>
          <w:szCs w:val="20"/>
          <w:lang w:eastAsia="de-DE"/>
        </w:rPr>
        <w:t>NN’s face short-term memory problem. It is caused due to vanishing gradient problem. As RNN processes more steps it suffers from vanishing gradient more than other neural network architectures.</w:t>
      </w:r>
    </w:p>
    <w:p w14:paraId="63B3EF32" w14:textId="498FE4FD" w:rsidR="005E14B6" w:rsidRDefault="009554A0" w:rsidP="00185923">
      <w:pPr>
        <w:pStyle w:val="ListParagraph"/>
        <w:numPr>
          <w:ilvl w:val="0"/>
          <w:numId w:val="10"/>
        </w:numPr>
        <w:jc w:val="both"/>
      </w:pPr>
      <w:r>
        <w:t>GRU</w:t>
      </w:r>
    </w:p>
    <w:p w14:paraId="401CCB94" w14:textId="77777777" w:rsidR="00166408" w:rsidRDefault="008D47AC" w:rsidP="00166408">
      <w:pPr>
        <w:pStyle w:val="ListParagraph"/>
        <w:numPr>
          <w:ilvl w:val="0"/>
          <w:numId w:val="0"/>
        </w:numPr>
        <w:ind w:left="720"/>
        <w:jc w:val="both"/>
        <w:rPr>
          <w:rFonts w:ascii="Calibri" w:eastAsia="Times New Roman" w:hAnsi="Calibri"/>
          <w:szCs w:val="20"/>
          <w:lang w:eastAsia="de-DE"/>
        </w:rPr>
      </w:pPr>
      <w:r w:rsidRPr="001833CB">
        <w:rPr>
          <w:rFonts w:ascii="Calibri" w:eastAsia="Times New Roman" w:hAnsi="Calibri"/>
          <w:szCs w:val="20"/>
          <w:lang w:eastAsia="de-DE"/>
        </w:rPr>
        <w:t>The workflow of GRU is same as RNN but the difference is in the operations inside the GRU unit.</w:t>
      </w:r>
      <w:r w:rsidRPr="001833CB">
        <w:rPr>
          <w:rFonts w:ascii="Calibri" w:eastAsia="Times New Roman" w:hAnsi="Calibri"/>
          <w:szCs w:val="20"/>
          <w:lang w:eastAsia="de-DE"/>
        </w:rPr>
        <w:t xml:space="preserve">  </w:t>
      </w:r>
      <w:r w:rsidR="006F79C2" w:rsidRPr="001833CB">
        <w:rPr>
          <w:rFonts w:ascii="Calibri" w:eastAsia="Times New Roman" w:hAnsi="Calibri"/>
          <w:szCs w:val="20"/>
          <w:lang w:eastAsia="de-DE"/>
        </w:rPr>
        <w:t>Inside GRU it has two gates 1)reset gate 2)update gate</w:t>
      </w:r>
      <w:r w:rsidR="006F79C2" w:rsidRPr="001833CB">
        <w:rPr>
          <w:rFonts w:ascii="Calibri" w:eastAsia="Times New Roman" w:hAnsi="Calibri"/>
          <w:szCs w:val="20"/>
          <w:lang w:eastAsia="de-DE"/>
        </w:rPr>
        <w:t xml:space="preserve">.  </w:t>
      </w:r>
      <w:r w:rsidR="006F79C2" w:rsidRPr="001833CB">
        <w:rPr>
          <w:rFonts w:ascii="Calibri" w:eastAsia="Times New Roman" w:hAnsi="Calibri"/>
          <w:szCs w:val="20"/>
          <w:lang w:eastAsia="de-DE"/>
        </w:rPr>
        <w:t>Gates are nothing but neural networks, each gate has its own weights and biases</w:t>
      </w:r>
      <w:r w:rsidR="006F79C2" w:rsidRPr="001833CB">
        <w:rPr>
          <w:rFonts w:ascii="Calibri" w:eastAsia="Times New Roman" w:hAnsi="Calibri"/>
          <w:szCs w:val="20"/>
          <w:lang w:eastAsia="de-DE"/>
        </w:rPr>
        <w:t xml:space="preserve">.  </w:t>
      </w:r>
    </w:p>
    <w:p w14:paraId="29331001" w14:textId="77777777" w:rsidR="00166408" w:rsidRDefault="00166408" w:rsidP="00166408">
      <w:pPr>
        <w:pStyle w:val="ListParagraph"/>
        <w:numPr>
          <w:ilvl w:val="0"/>
          <w:numId w:val="0"/>
        </w:numPr>
        <w:ind w:left="720"/>
        <w:jc w:val="both"/>
        <w:rPr>
          <w:rFonts w:ascii="Calibri" w:eastAsia="Times New Roman" w:hAnsi="Calibri"/>
          <w:szCs w:val="20"/>
          <w:lang w:eastAsia="de-DE"/>
        </w:rPr>
      </w:pPr>
    </w:p>
    <w:p w14:paraId="5E29648D" w14:textId="77777777" w:rsidR="00166408" w:rsidRDefault="001833CB" w:rsidP="00166408">
      <w:pPr>
        <w:pStyle w:val="ListParagraph"/>
        <w:numPr>
          <w:ilvl w:val="0"/>
          <w:numId w:val="0"/>
        </w:numPr>
        <w:ind w:left="720"/>
        <w:jc w:val="both"/>
        <w:rPr>
          <w:rFonts w:ascii="Calibri" w:hAnsi="Calibri"/>
          <w:b/>
          <w:bCs/>
          <w:szCs w:val="20"/>
          <w:lang w:eastAsia="de-DE"/>
        </w:rPr>
      </w:pPr>
      <w:r w:rsidRPr="00166408">
        <w:rPr>
          <w:rFonts w:ascii="Calibri" w:hAnsi="Calibri"/>
          <w:b/>
          <w:bCs/>
          <w:szCs w:val="20"/>
          <w:lang w:eastAsia="de-DE"/>
        </w:rPr>
        <w:t>Update gate</w:t>
      </w:r>
    </w:p>
    <w:p w14:paraId="4A6DD139" w14:textId="77777777" w:rsidR="00B643FD" w:rsidRDefault="001833CB" w:rsidP="00B643FD">
      <w:pPr>
        <w:pStyle w:val="ListParagraph"/>
        <w:numPr>
          <w:ilvl w:val="0"/>
          <w:numId w:val="0"/>
        </w:numPr>
        <w:ind w:left="720"/>
        <w:jc w:val="both"/>
        <w:rPr>
          <w:rFonts w:ascii="Calibri" w:hAnsi="Calibri"/>
          <w:szCs w:val="20"/>
          <w:lang w:eastAsia="de-DE"/>
        </w:rPr>
      </w:pPr>
      <w:r w:rsidRPr="00166408">
        <w:rPr>
          <w:rFonts w:ascii="Calibri" w:hAnsi="Calibri"/>
          <w:szCs w:val="20"/>
          <w:lang w:eastAsia="de-DE"/>
        </w:rPr>
        <w:t>Update gate decides if the cell state should be updated with the candidate state(current activation value)or not.</w:t>
      </w:r>
    </w:p>
    <w:p w14:paraId="133C42E7" w14:textId="77777777" w:rsidR="00B643FD" w:rsidRDefault="00B643FD" w:rsidP="00B643FD">
      <w:pPr>
        <w:pStyle w:val="ListParagraph"/>
        <w:numPr>
          <w:ilvl w:val="0"/>
          <w:numId w:val="0"/>
        </w:numPr>
        <w:ind w:left="720"/>
        <w:jc w:val="both"/>
        <w:rPr>
          <w:rFonts w:ascii="Calibri" w:hAnsi="Calibri"/>
          <w:szCs w:val="20"/>
          <w:lang w:eastAsia="de-DE"/>
        </w:rPr>
      </w:pPr>
    </w:p>
    <w:p w14:paraId="444DC252" w14:textId="77777777" w:rsidR="00B643FD" w:rsidRPr="00B643FD" w:rsidRDefault="001833CB" w:rsidP="00B643FD">
      <w:pPr>
        <w:pStyle w:val="ListParagraph"/>
        <w:numPr>
          <w:ilvl w:val="0"/>
          <w:numId w:val="0"/>
        </w:numPr>
        <w:ind w:left="720"/>
        <w:jc w:val="both"/>
        <w:rPr>
          <w:rFonts w:ascii="Calibri" w:hAnsi="Calibri"/>
          <w:b/>
          <w:bCs/>
          <w:szCs w:val="20"/>
          <w:lang w:eastAsia="de-DE"/>
        </w:rPr>
      </w:pPr>
      <w:r w:rsidRPr="00B643FD">
        <w:rPr>
          <w:rFonts w:ascii="Calibri" w:hAnsi="Calibri"/>
          <w:b/>
          <w:bCs/>
          <w:szCs w:val="20"/>
          <w:lang w:eastAsia="de-DE"/>
        </w:rPr>
        <w:t>Reset gate</w:t>
      </w:r>
    </w:p>
    <w:p w14:paraId="05DEA780" w14:textId="77777777" w:rsidR="00B643FD" w:rsidRDefault="001833CB" w:rsidP="00B643FD">
      <w:pPr>
        <w:pStyle w:val="ListParagraph"/>
        <w:numPr>
          <w:ilvl w:val="0"/>
          <w:numId w:val="0"/>
        </w:numPr>
        <w:ind w:left="720"/>
        <w:jc w:val="both"/>
        <w:rPr>
          <w:rFonts w:ascii="Calibri" w:hAnsi="Calibri"/>
          <w:szCs w:val="20"/>
          <w:lang w:eastAsia="de-DE"/>
        </w:rPr>
      </w:pPr>
      <w:r w:rsidRPr="00B643FD">
        <w:rPr>
          <w:rFonts w:ascii="Calibri" w:hAnsi="Calibri"/>
          <w:szCs w:val="20"/>
          <w:lang w:eastAsia="de-DE"/>
        </w:rPr>
        <w:t>The reset gate is used to decide whether the previous cell state is important or not. Sometimes the reset gate is not used in simple GRU.</w:t>
      </w:r>
    </w:p>
    <w:p w14:paraId="449183CA" w14:textId="77777777" w:rsidR="00B643FD" w:rsidRDefault="00B643FD" w:rsidP="00B643FD">
      <w:pPr>
        <w:pStyle w:val="ListParagraph"/>
        <w:numPr>
          <w:ilvl w:val="0"/>
          <w:numId w:val="0"/>
        </w:numPr>
        <w:ind w:left="720"/>
        <w:jc w:val="both"/>
        <w:rPr>
          <w:rFonts w:ascii="Calibri" w:hAnsi="Calibri"/>
          <w:szCs w:val="20"/>
          <w:lang w:eastAsia="de-DE"/>
        </w:rPr>
      </w:pPr>
    </w:p>
    <w:p w14:paraId="45317C5F" w14:textId="77777777" w:rsidR="00B643FD" w:rsidRDefault="001833CB" w:rsidP="00B643FD">
      <w:pPr>
        <w:pStyle w:val="ListParagraph"/>
        <w:numPr>
          <w:ilvl w:val="0"/>
          <w:numId w:val="0"/>
        </w:numPr>
        <w:ind w:left="720"/>
        <w:jc w:val="both"/>
        <w:rPr>
          <w:rFonts w:ascii="Calibri" w:hAnsi="Calibri"/>
          <w:b/>
          <w:bCs/>
          <w:szCs w:val="20"/>
          <w:lang w:eastAsia="de-DE"/>
        </w:rPr>
      </w:pPr>
      <w:r w:rsidRPr="00B643FD">
        <w:rPr>
          <w:rFonts w:ascii="Calibri" w:hAnsi="Calibri"/>
          <w:b/>
          <w:bCs/>
          <w:szCs w:val="20"/>
          <w:lang w:eastAsia="de-DE"/>
        </w:rPr>
        <w:t>Candidate cell</w:t>
      </w:r>
    </w:p>
    <w:p w14:paraId="613F735A" w14:textId="77777777" w:rsidR="00EA6FD1" w:rsidRDefault="001833CB" w:rsidP="00EA6FD1">
      <w:pPr>
        <w:pStyle w:val="ListParagraph"/>
        <w:numPr>
          <w:ilvl w:val="0"/>
          <w:numId w:val="0"/>
        </w:numPr>
        <w:ind w:left="720"/>
        <w:jc w:val="both"/>
        <w:rPr>
          <w:rFonts w:ascii="Calibri" w:hAnsi="Calibri"/>
          <w:szCs w:val="20"/>
          <w:lang w:eastAsia="de-DE"/>
        </w:rPr>
      </w:pPr>
      <w:r w:rsidRPr="00B643FD">
        <w:rPr>
          <w:rFonts w:ascii="Calibri" w:hAnsi="Calibri"/>
          <w:szCs w:val="20"/>
          <w:lang w:eastAsia="de-DE"/>
        </w:rPr>
        <w:t>It is just simply the same as the hidden state(activation) of RNN.</w:t>
      </w:r>
    </w:p>
    <w:p w14:paraId="5C5720A1" w14:textId="77777777" w:rsidR="00EA6FD1" w:rsidRDefault="00EA6FD1" w:rsidP="00EA6FD1">
      <w:pPr>
        <w:pStyle w:val="ListParagraph"/>
        <w:numPr>
          <w:ilvl w:val="0"/>
          <w:numId w:val="0"/>
        </w:numPr>
        <w:ind w:left="720"/>
        <w:jc w:val="both"/>
        <w:rPr>
          <w:rFonts w:ascii="Calibri" w:hAnsi="Calibri"/>
          <w:szCs w:val="20"/>
          <w:lang w:eastAsia="de-DE"/>
        </w:rPr>
      </w:pPr>
    </w:p>
    <w:p w14:paraId="2B292480" w14:textId="77777777" w:rsidR="00EA6FD1" w:rsidRPr="00EA6FD1" w:rsidRDefault="001833CB" w:rsidP="00EA6FD1">
      <w:pPr>
        <w:pStyle w:val="ListParagraph"/>
        <w:numPr>
          <w:ilvl w:val="0"/>
          <w:numId w:val="0"/>
        </w:numPr>
        <w:ind w:left="720"/>
        <w:jc w:val="both"/>
        <w:rPr>
          <w:rFonts w:ascii="Calibri" w:hAnsi="Calibri"/>
          <w:b/>
          <w:bCs/>
          <w:szCs w:val="20"/>
          <w:lang w:eastAsia="de-DE"/>
        </w:rPr>
      </w:pPr>
      <w:r w:rsidRPr="00EA6FD1">
        <w:rPr>
          <w:rFonts w:ascii="Calibri" w:hAnsi="Calibri"/>
          <w:b/>
          <w:bCs/>
          <w:szCs w:val="20"/>
          <w:lang w:eastAsia="de-DE"/>
        </w:rPr>
        <w:t>Final cell state</w:t>
      </w:r>
    </w:p>
    <w:p w14:paraId="05FB6D40" w14:textId="77777777" w:rsidR="00EA6FD1" w:rsidRDefault="001833CB" w:rsidP="00EA6FD1">
      <w:pPr>
        <w:pStyle w:val="ListParagraph"/>
        <w:numPr>
          <w:ilvl w:val="0"/>
          <w:numId w:val="0"/>
        </w:numPr>
        <w:ind w:left="720"/>
        <w:jc w:val="both"/>
        <w:rPr>
          <w:rFonts w:ascii="Calibri" w:hAnsi="Calibri"/>
          <w:szCs w:val="20"/>
          <w:lang w:eastAsia="de-DE"/>
        </w:rPr>
      </w:pPr>
      <w:r w:rsidRPr="00EA6FD1">
        <w:rPr>
          <w:rFonts w:ascii="Calibri" w:hAnsi="Calibri"/>
          <w:szCs w:val="20"/>
          <w:lang w:eastAsia="de-DE"/>
        </w:rPr>
        <w:t>The final cell state is dependent on the update gate. It may or may not be updated with candidate state. Remove some content from last cell state, and write some new cell content.</w:t>
      </w:r>
    </w:p>
    <w:p w14:paraId="685DA399" w14:textId="77777777" w:rsidR="009C3A3E" w:rsidRDefault="009C3A3E" w:rsidP="00EA6FD1">
      <w:pPr>
        <w:pStyle w:val="ListParagraph"/>
        <w:numPr>
          <w:ilvl w:val="0"/>
          <w:numId w:val="0"/>
        </w:numPr>
        <w:ind w:left="720"/>
        <w:jc w:val="both"/>
        <w:rPr>
          <w:rFonts w:ascii="Calibri" w:hAnsi="Calibri"/>
          <w:szCs w:val="20"/>
          <w:lang w:eastAsia="de-DE"/>
        </w:rPr>
      </w:pPr>
    </w:p>
    <w:p w14:paraId="7CE32DE8" w14:textId="77777777" w:rsidR="009C3A3E" w:rsidRDefault="001833CB" w:rsidP="009C3A3E">
      <w:pPr>
        <w:pStyle w:val="ListParagraph"/>
        <w:numPr>
          <w:ilvl w:val="0"/>
          <w:numId w:val="0"/>
        </w:numPr>
        <w:ind w:left="720"/>
        <w:jc w:val="both"/>
        <w:rPr>
          <w:rFonts w:ascii="Calibri" w:hAnsi="Calibri"/>
          <w:szCs w:val="20"/>
          <w:lang w:eastAsia="de-DE"/>
        </w:rPr>
      </w:pPr>
      <w:r w:rsidRPr="009C3A3E">
        <w:rPr>
          <w:rFonts w:ascii="Calibri" w:hAnsi="Calibri"/>
          <w:szCs w:val="20"/>
          <w:lang w:eastAsia="de-DE"/>
        </w:rPr>
        <w:t>In GRU the final cell state is directly passing as the activation to the next cell.</w:t>
      </w:r>
    </w:p>
    <w:p w14:paraId="010B9B11" w14:textId="549896EF" w:rsidR="001833CB" w:rsidRPr="009C3A3E" w:rsidRDefault="001833CB" w:rsidP="009C3A3E">
      <w:pPr>
        <w:pStyle w:val="ListParagraph"/>
        <w:numPr>
          <w:ilvl w:val="0"/>
          <w:numId w:val="0"/>
        </w:numPr>
        <w:ind w:left="720"/>
        <w:jc w:val="both"/>
        <w:rPr>
          <w:rFonts w:ascii="Calibri" w:hAnsi="Calibri"/>
          <w:szCs w:val="20"/>
          <w:lang w:eastAsia="de-DE"/>
        </w:rPr>
      </w:pPr>
      <w:r w:rsidRPr="009C3A3E">
        <w:rPr>
          <w:rFonts w:ascii="Calibri" w:hAnsi="Calibri"/>
          <w:szCs w:val="20"/>
          <w:lang w:eastAsia="de-DE"/>
        </w:rPr>
        <w:t>In GRU,</w:t>
      </w:r>
    </w:p>
    <w:p w14:paraId="0BED4DED" w14:textId="77777777" w:rsidR="004975C9" w:rsidRDefault="001833CB" w:rsidP="004975C9">
      <w:pPr>
        <w:pStyle w:val="gu"/>
        <w:numPr>
          <w:ilvl w:val="0"/>
          <w:numId w:val="15"/>
        </w:numPr>
        <w:shd w:val="clear" w:color="auto" w:fill="FFFFFF"/>
        <w:spacing w:before="480" w:beforeAutospacing="0" w:after="0" w:afterAutospacing="0"/>
        <w:ind w:left="1170"/>
        <w:rPr>
          <w:rFonts w:ascii="Calibri" w:eastAsiaTheme="minorEastAsia" w:hAnsi="Calibri"/>
          <w:sz w:val="22"/>
          <w:szCs w:val="20"/>
          <w:lang w:val="nl-NL" w:eastAsia="de-DE"/>
        </w:rPr>
      </w:pPr>
      <w:r w:rsidRPr="004975C9">
        <w:rPr>
          <w:rFonts w:ascii="Calibri" w:eastAsiaTheme="minorEastAsia" w:hAnsi="Calibri"/>
          <w:sz w:val="22"/>
          <w:szCs w:val="20"/>
          <w:lang w:val="nl-NL" w:eastAsia="de-DE"/>
        </w:rPr>
        <w:t xml:space="preserve">If reset close to </w:t>
      </w:r>
      <w:r w:rsidR="004975C9" w:rsidRPr="004975C9">
        <w:rPr>
          <w:rFonts w:ascii="Calibri" w:eastAsiaTheme="minorEastAsia" w:hAnsi="Calibri"/>
          <w:sz w:val="22"/>
          <w:szCs w:val="20"/>
          <w:lang w:val="nl-NL" w:eastAsia="de-DE"/>
        </w:rPr>
        <w:t>0</w:t>
      </w:r>
      <w:r w:rsidRPr="004975C9">
        <w:rPr>
          <w:rFonts w:ascii="Calibri" w:eastAsiaTheme="minorEastAsia" w:hAnsi="Calibri"/>
          <w:sz w:val="22"/>
          <w:szCs w:val="20"/>
          <w:lang w:val="nl-NL" w:eastAsia="de-DE"/>
        </w:rPr>
        <w:t>, ignore previous hidden state (allows the model to drop information that is irrelevant in the future).</w:t>
      </w:r>
    </w:p>
    <w:p w14:paraId="395C47F3" w14:textId="572A46DC" w:rsidR="001833CB" w:rsidRPr="004975C9" w:rsidRDefault="001833CB" w:rsidP="004975C9">
      <w:pPr>
        <w:pStyle w:val="gu"/>
        <w:numPr>
          <w:ilvl w:val="0"/>
          <w:numId w:val="15"/>
        </w:numPr>
        <w:shd w:val="clear" w:color="auto" w:fill="FFFFFF"/>
        <w:spacing w:before="480" w:beforeAutospacing="0" w:after="0" w:afterAutospacing="0"/>
        <w:ind w:left="1170"/>
        <w:rPr>
          <w:rFonts w:ascii="Calibri" w:eastAsiaTheme="minorEastAsia" w:hAnsi="Calibri"/>
          <w:sz w:val="22"/>
          <w:szCs w:val="20"/>
          <w:lang w:val="nl-NL" w:eastAsia="de-DE"/>
        </w:rPr>
      </w:pPr>
      <w:r w:rsidRPr="004975C9">
        <w:rPr>
          <w:rFonts w:ascii="Calibri" w:eastAsiaTheme="minorEastAsia" w:hAnsi="Calibri"/>
          <w:sz w:val="22"/>
          <w:szCs w:val="20"/>
          <w:lang w:val="nl-NL" w:eastAsia="de-DE"/>
        </w:rPr>
        <w:t>If gamma(update gate) close to 1, then we can copy information in that unit through many steps</w:t>
      </w:r>
    </w:p>
    <w:p w14:paraId="2440FE26" w14:textId="77777777" w:rsidR="001833CB" w:rsidRPr="004975C9" w:rsidRDefault="001833CB" w:rsidP="004975C9">
      <w:pPr>
        <w:pStyle w:val="gu"/>
        <w:numPr>
          <w:ilvl w:val="0"/>
          <w:numId w:val="15"/>
        </w:numPr>
        <w:shd w:val="clear" w:color="auto" w:fill="FFFFFF"/>
        <w:spacing w:before="480" w:beforeAutospacing="0" w:after="0" w:afterAutospacing="0"/>
        <w:ind w:left="1170"/>
        <w:rPr>
          <w:rFonts w:ascii="Calibri" w:eastAsiaTheme="minorEastAsia" w:hAnsi="Calibri"/>
          <w:sz w:val="22"/>
          <w:szCs w:val="20"/>
          <w:lang w:val="nl-NL" w:eastAsia="de-DE"/>
        </w:rPr>
      </w:pPr>
      <w:r w:rsidRPr="004975C9">
        <w:rPr>
          <w:rFonts w:ascii="Calibri" w:eastAsiaTheme="minorEastAsia" w:hAnsi="Calibri"/>
          <w:sz w:val="22"/>
          <w:szCs w:val="20"/>
          <w:lang w:val="nl-NL" w:eastAsia="de-DE"/>
        </w:rPr>
        <w:t>Gamma Controls how much of past state should matter now.</w:t>
      </w:r>
    </w:p>
    <w:p w14:paraId="16B53AB6" w14:textId="77777777" w:rsidR="001833CB" w:rsidRPr="001833CB" w:rsidRDefault="001833CB" w:rsidP="008D47AC">
      <w:pPr>
        <w:pStyle w:val="ListParagraph"/>
        <w:numPr>
          <w:ilvl w:val="0"/>
          <w:numId w:val="0"/>
        </w:numPr>
        <w:ind w:left="720"/>
        <w:jc w:val="both"/>
        <w:rPr>
          <w:lang w:val="en-US"/>
        </w:rPr>
      </w:pPr>
    </w:p>
    <w:p w14:paraId="10470AFA" w14:textId="3A809DAB" w:rsidR="00076187" w:rsidRDefault="009554A0" w:rsidP="005E14B6">
      <w:pPr>
        <w:pStyle w:val="ListParagraph"/>
        <w:numPr>
          <w:ilvl w:val="0"/>
          <w:numId w:val="10"/>
        </w:numPr>
        <w:jc w:val="both"/>
      </w:pPr>
      <w:r>
        <w:t>LST</w:t>
      </w:r>
      <w:r w:rsidR="00B86B34">
        <w:t>M</w:t>
      </w:r>
    </w:p>
    <w:p w14:paraId="133C71C4" w14:textId="50FC10FA" w:rsidR="007C2618" w:rsidRDefault="00331F8E" w:rsidP="00775F46">
      <w:pPr>
        <w:pStyle w:val="ListParagraph"/>
        <w:numPr>
          <w:ilvl w:val="0"/>
          <w:numId w:val="0"/>
        </w:numPr>
        <w:ind w:left="720"/>
        <w:jc w:val="both"/>
        <w:rPr>
          <w:rFonts w:ascii="Calibri" w:hAnsi="Calibri"/>
          <w:szCs w:val="20"/>
          <w:lang w:eastAsia="de-DE"/>
        </w:rPr>
      </w:pPr>
      <w:r w:rsidRPr="00331F8E">
        <w:rPr>
          <w:rFonts w:ascii="Calibri" w:hAnsi="Calibri"/>
          <w:szCs w:val="20"/>
          <w:lang w:eastAsia="de-DE"/>
        </w:rPr>
        <w:t>LSTMs are pretty much similar to GRU’s, they are also intended to solve the vanishing gradient problem. Additional to GRU</w:t>
      </w:r>
      <w:r w:rsidR="007259D1">
        <w:rPr>
          <w:rFonts w:ascii="Calibri" w:hAnsi="Calibri"/>
          <w:szCs w:val="20"/>
          <w:lang w:eastAsia="de-DE"/>
        </w:rPr>
        <w:t>,</w:t>
      </w:r>
      <w:r w:rsidRPr="00331F8E">
        <w:rPr>
          <w:rFonts w:ascii="Calibri" w:hAnsi="Calibri"/>
          <w:szCs w:val="20"/>
          <w:lang w:eastAsia="de-DE"/>
        </w:rPr>
        <w:t xml:space="preserve"> here there are 2 more gates 1)</w:t>
      </w:r>
      <w:r w:rsidR="007259D1">
        <w:rPr>
          <w:rFonts w:ascii="Calibri" w:hAnsi="Calibri"/>
          <w:szCs w:val="20"/>
          <w:lang w:eastAsia="de-DE"/>
        </w:rPr>
        <w:t xml:space="preserve"> </w:t>
      </w:r>
      <w:r w:rsidRPr="00331F8E">
        <w:rPr>
          <w:rFonts w:ascii="Calibri" w:hAnsi="Calibri"/>
          <w:szCs w:val="20"/>
          <w:lang w:eastAsia="de-DE"/>
        </w:rPr>
        <w:t>forget gate 2)</w:t>
      </w:r>
      <w:r w:rsidR="007259D1">
        <w:rPr>
          <w:rFonts w:ascii="Calibri" w:hAnsi="Calibri"/>
          <w:szCs w:val="20"/>
          <w:lang w:eastAsia="de-DE"/>
        </w:rPr>
        <w:t xml:space="preserve"> </w:t>
      </w:r>
      <w:r w:rsidRPr="00331F8E">
        <w:rPr>
          <w:rFonts w:ascii="Calibri" w:hAnsi="Calibri"/>
          <w:szCs w:val="20"/>
          <w:lang w:eastAsia="de-DE"/>
        </w:rPr>
        <w:t>output gate.</w:t>
      </w:r>
    </w:p>
    <w:p w14:paraId="39F964F4" w14:textId="72958A78" w:rsidR="000C41E2" w:rsidRDefault="00775F46" w:rsidP="000C41E2">
      <w:pPr>
        <w:pStyle w:val="ListParagraph"/>
        <w:numPr>
          <w:ilvl w:val="0"/>
          <w:numId w:val="0"/>
        </w:numPr>
        <w:ind w:left="720"/>
        <w:jc w:val="both"/>
        <w:rPr>
          <w:rFonts w:ascii="Calibri" w:hAnsi="Calibri"/>
          <w:szCs w:val="20"/>
          <w:lang w:eastAsia="de-DE"/>
        </w:rPr>
      </w:pPr>
      <w:r w:rsidRPr="00775F46">
        <w:rPr>
          <w:rFonts w:ascii="Calibri" w:hAnsi="Calibri"/>
          <w:szCs w:val="20"/>
          <w:lang w:eastAsia="de-DE"/>
        </w:rPr>
        <w:t xml:space="preserve">All 3 </w:t>
      </w:r>
      <w:r w:rsidR="007259D1" w:rsidRPr="00775F46">
        <w:rPr>
          <w:rFonts w:ascii="Calibri" w:hAnsi="Calibri"/>
          <w:szCs w:val="20"/>
          <w:lang w:eastAsia="de-DE"/>
        </w:rPr>
        <w:t>gates (</w:t>
      </w:r>
      <w:r w:rsidRPr="00775F46">
        <w:rPr>
          <w:rFonts w:ascii="Calibri" w:hAnsi="Calibri"/>
          <w:szCs w:val="20"/>
          <w:lang w:eastAsia="de-DE"/>
        </w:rPr>
        <w:t>input gate, output gate, forget gate) use sigmoid as activation function so all gate values are between 0 and 1.</w:t>
      </w:r>
    </w:p>
    <w:p w14:paraId="65F53BAC" w14:textId="77777777" w:rsidR="000C41E2" w:rsidRPr="000C41E2" w:rsidRDefault="00775F46" w:rsidP="000C41E2">
      <w:pPr>
        <w:pStyle w:val="ListParagraph"/>
        <w:numPr>
          <w:ilvl w:val="0"/>
          <w:numId w:val="0"/>
        </w:numPr>
        <w:ind w:left="720"/>
        <w:jc w:val="both"/>
        <w:rPr>
          <w:rFonts w:ascii="Calibri" w:hAnsi="Calibri"/>
          <w:b/>
          <w:bCs/>
          <w:szCs w:val="20"/>
          <w:lang w:eastAsia="de-DE"/>
        </w:rPr>
      </w:pPr>
      <w:r w:rsidRPr="000C41E2">
        <w:rPr>
          <w:rFonts w:ascii="Calibri" w:hAnsi="Calibri"/>
          <w:b/>
          <w:bCs/>
          <w:szCs w:val="20"/>
          <w:lang w:eastAsia="de-DE"/>
        </w:rPr>
        <w:t>Forget gate</w:t>
      </w:r>
    </w:p>
    <w:p w14:paraId="3CD8DA63" w14:textId="77777777" w:rsidR="000C41E2" w:rsidRPr="000C41E2" w:rsidRDefault="00775F46" w:rsidP="000C41E2">
      <w:pPr>
        <w:pStyle w:val="ListParagraph"/>
        <w:numPr>
          <w:ilvl w:val="0"/>
          <w:numId w:val="0"/>
        </w:numPr>
        <w:ind w:left="720"/>
        <w:jc w:val="both"/>
        <w:rPr>
          <w:rFonts w:ascii="Calibri" w:hAnsi="Calibri"/>
          <w:szCs w:val="20"/>
          <w:lang w:eastAsia="de-DE"/>
        </w:rPr>
      </w:pPr>
      <w:r w:rsidRPr="000C41E2">
        <w:rPr>
          <w:rFonts w:ascii="Calibri" w:hAnsi="Calibri"/>
          <w:szCs w:val="20"/>
          <w:lang w:eastAsia="de-DE"/>
        </w:rPr>
        <w:t>It controls what is kept vs forgotten, from previous cell state. In laymen terms, it will decide how much information from the previous state should be kept and forget remaining.</w:t>
      </w:r>
    </w:p>
    <w:p w14:paraId="1116BF5A" w14:textId="1D73E9E5" w:rsidR="000C41E2" w:rsidRPr="000C41E2" w:rsidRDefault="00775F46" w:rsidP="000C41E2">
      <w:pPr>
        <w:pStyle w:val="ListParagraph"/>
        <w:numPr>
          <w:ilvl w:val="0"/>
          <w:numId w:val="0"/>
        </w:numPr>
        <w:ind w:left="720"/>
        <w:jc w:val="both"/>
        <w:rPr>
          <w:rFonts w:ascii="Calibri" w:hAnsi="Calibri"/>
          <w:b/>
          <w:bCs/>
          <w:szCs w:val="20"/>
          <w:lang w:eastAsia="de-DE"/>
        </w:rPr>
      </w:pPr>
      <w:r w:rsidRPr="000C41E2">
        <w:rPr>
          <w:rFonts w:ascii="Calibri" w:hAnsi="Calibri"/>
          <w:b/>
          <w:bCs/>
          <w:szCs w:val="20"/>
          <w:lang w:eastAsia="de-DE"/>
        </w:rPr>
        <w:t>Output gate</w:t>
      </w:r>
    </w:p>
    <w:p w14:paraId="3AB65AD2" w14:textId="019375B1" w:rsidR="00775F46" w:rsidRPr="000C41E2" w:rsidRDefault="00775F46" w:rsidP="000C41E2">
      <w:pPr>
        <w:pStyle w:val="ListParagraph"/>
        <w:numPr>
          <w:ilvl w:val="0"/>
          <w:numId w:val="0"/>
        </w:numPr>
        <w:ind w:left="720"/>
        <w:jc w:val="both"/>
        <w:rPr>
          <w:rFonts w:ascii="Calibri" w:hAnsi="Calibri"/>
          <w:szCs w:val="20"/>
          <w:lang w:eastAsia="de-DE"/>
        </w:rPr>
      </w:pPr>
      <w:r w:rsidRPr="000C41E2">
        <w:rPr>
          <w:rFonts w:ascii="Calibri" w:hAnsi="Calibri"/>
          <w:szCs w:val="20"/>
          <w:lang w:eastAsia="de-DE"/>
        </w:rPr>
        <w:t>It controls which parts of the cell are output to the hidden state. It will determine what the next hidden state will be.</w:t>
      </w:r>
    </w:p>
    <w:p w14:paraId="722BFC4C" w14:textId="04E15163" w:rsidR="00331F8E" w:rsidRPr="00775F46" w:rsidRDefault="007C2618" w:rsidP="00331F8E">
      <w:pPr>
        <w:pStyle w:val="ListParagraph"/>
        <w:numPr>
          <w:ilvl w:val="0"/>
          <w:numId w:val="0"/>
        </w:numPr>
        <w:ind w:left="720"/>
        <w:jc w:val="both"/>
        <w:rPr>
          <w:rFonts w:ascii="Calibri" w:hAnsi="Calibri"/>
          <w:szCs w:val="20"/>
          <w:lang w:val="en-US" w:eastAsia="de-DE"/>
        </w:rPr>
      </w:pPr>
      <w:r>
        <w:rPr>
          <w:rFonts w:ascii="Calibri" w:hAnsi="Calibri"/>
          <w:szCs w:val="20"/>
          <w:lang w:val="en-US" w:eastAsia="de-DE"/>
        </w:rPr>
        <w:t xml:space="preserve">(ref: </w:t>
      </w:r>
      <w:r w:rsidRPr="007C2618">
        <w:rPr>
          <w:rFonts w:ascii="Calibri" w:hAnsi="Calibri"/>
          <w:szCs w:val="20"/>
          <w:lang w:val="en-US" w:eastAsia="de-DE"/>
        </w:rPr>
        <w:t>https://medium.com/analytics-vidhya/rnn-vs-gru-vs-lstm-863b0b7b1573</w:t>
      </w:r>
      <w:r>
        <w:rPr>
          <w:rFonts w:ascii="Calibri" w:hAnsi="Calibri"/>
          <w:szCs w:val="20"/>
          <w:lang w:val="en-US" w:eastAsia="de-DE"/>
        </w:rPr>
        <w:t>)</w:t>
      </w:r>
    </w:p>
    <w:p w14:paraId="524763A9" w14:textId="7BFEF4DD" w:rsidR="00AF7CAC" w:rsidRDefault="00AF7CAC" w:rsidP="00AF7CAC">
      <w:pPr>
        <w:jc w:val="both"/>
      </w:pPr>
      <w:r>
        <w:t>Neural Network</w:t>
      </w:r>
      <w:r>
        <w:t xml:space="preserve"> Model would prefer the embeddings such as </w:t>
      </w:r>
    </w:p>
    <w:p w14:paraId="7F04CE2C" w14:textId="3231E4B9" w:rsidR="00AF7CAC" w:rsidRDefault="00AF7CAC" w:rsidP="00AF7CAC">
      <w:pPr>
        <w:pStyle w:val="ListParagraph"/>
        <w:numPr>
          <w:ilvl w:val="0"/>
          <w:numId w:val="13"/>
        </w:numPr>
        <w:jc w:val="both"/>
      </w:pPr>
      <w:r>
        <w:lastRenderedPageBreak/>
        <w:t>Glove</w:t>
      </w:r>
    </w:p>
    <w:p w14:paraId="3F2069AB" w14:textId="16C91DD4" w:rsidR="00AF7CAC" w:rsidRDefault="00AF7CAC" w:rsidP="00AF7CAC">
      <w:pPr>
        <w:pStyle w:val="ListParagraph"/>
        <w:numPr>
          <w:ilvl w:val="0"/>
          <w:numId w:val="13"/>
        </w:numPr>
        <w:jc w:val="both"/>
      </w:pPr>
      <w:r>
        <w:t>BERT</w:t>
      </w:r>
    </w:p>
    <w:p w14:paraId="6C0BF2C2" w14:textId="380AA1B1" w:rsidR="009F6310" w:rsidRDefault="008C6F3E" w:rsidP="009F6310">
      <w:pPr>
        <w:pStyle w:val="Heading2"/>
      </w:pPr>
      <w:bookmarkStart w:id="31" w:name="_Toc90050459"/>
      <w:r>
        <w:t>Summary</w:t>
      </w:r>
      <w:bookmarkEnd w:id="31"/>
    </w:p>
    <w:p w14:paraId="68AB57F0" w14:textId="37B5E5FA" w:rsidR="00AF7CAC" w:rsidRDefault="008C6F3E" w:rsidP="00AF7CAC">
      <w:pPr>
        <w:jc w:val="both"/>
        <w:rPr>
          <w:lang w:val="nl-NL"/>
        </w:rPr>
      </w:pPr>
      <w:r>
        <w:rPr>
          <w:lang w:val="nl-NL"/>
        </w:rPr>
        <w:t xml:space="preserve">Choosing the type of classifier will depend on the amount of data.  </w:t>
      </w:r>
      <w:r w:rsidR="001956A1">
        <w:rPr>
          <w:lang w:val="nl-NL"/>
        </w:rPr>
        <w:t>If volume of data is less, then</w:t>
      </w:r>
      <w:r w:rsidR="00BC2888" w:rsidRPr="00BC2888">
        <w:rPr>
          <w:lang w:val="nl-NL"/>
        </w:rPr>
        <w:t xml:space="preserve"> a classifier with high bias</w:t>
      </w:r>
      <w:r w:rsidR="001956A1">
        <w:rPr>
          <w:lang w:val="nl-NL"/>
        </w:rPr>
        <w:t xml:space="preserve"> (Naive Bayes) should do well.</w:t>
      </w:r>
    </w:p>
    <w:p w14:paraId="58446C87" w14:textId="23CB2F5E" w:rsidR="00847A83" w:rsidRDefault="00847A83" w:rsidP="00AF7CAC">
      <w:pPr>
        <w:jc w:val="both"/>
        <w:rPr>
          <w:lang w:val="nl-NL"/>
        </w:rPr>
      </w:pPr>
      <w:r>
        <w:rPr>
          <w:lang w:val="nl-NL"/>
        </w:rPr>
        <w:t xml:space="preserve">If the volume of data is </w:t>
      </w:r>
      <w:r w:rsidR="00BA2391">
        <w:rPr>
          <w:lang w:val="nl-NL"/>
        </w:rPr>
        <w:t xml:space="preserve">good and context of data has to be considered then Neural Network based model </w:t>
      </w:r>
      <w:r w:rsidR="00C735BE">
        <w:rPr>
          <w:lang w:val="nl-NL"/>
        </w:rPr>
        <w:t>can be applied.</w:t>
      </w:r>
    </w:p>
    <w:p w14:paraId="44E4E59E" w14:textId="1C49A848" w:rsidR="00C735BE" w:rsidRDefault="00C735BE" w:rsidP="00AF7CAC">
      <w:pPr>
        <w:jc w:val="both"/>
        <w:rPr>
          <w:lang w:val="nl-NL"/>
        </w:rPr>
      </w:pPr>
    </w:p>
    <w:p w14:paraId="50C98961" w14:textId="4120483C" w:rsidR="00C735BE" w:rsidRDefault="00C735BE" w:rsidP="00AF7CAC">
      <w:pPr>
        <w:jc w:val="both"/>
        <w:rPr>
          <w:lang w:val="nl-NL"/>
        </w:rPr>
      </w:pPr>
      <w:r>
        <w:rPr>
          <w:lang w:val="nl-NL"/>
        </w:rPr>
        <w:t>In the input data we have Short Description &amp; Description.</w:t>
      </w:r>
    </w:p>
    <w:p w14:paraId="0E800722" w14:textId="107C29DD" w:rsidR="00C735BE" w:rsidRDefault="00DF2229" w:rsidP="00DF2229">
      <w:pPr>
        <w:pStyle w:val="ListParagraph"/>
        <w:numPr>
          <w:ilvl w:val="0"/>
          <w:numId w:val="14"/>
        </w:numPr>
        <w:jc w:val="both"/>
      </w:pPr>
      <w:r w:rsidRPr="00DF2229">
        <w:t>Traditional ML based model can be used if only Short Description is used.</w:t>
      </w:r>
    </w:p>
    <w:p w14:paraId="15F176C5" w14:textId="2DCEF581" w:rsidR="00447058" w:rsidRPr="00447058" w:rsidRDefault="00DF2229" w:rsidP="00447058">
      <w:pPr>
        <w:pStyle w:val="ListParagraph"/>
        <w:numPr>
          <w:ilvl w:val="0"/>
          <w:numId w:val="14"/>
        </w:numPr>
        <w:jc w:val="both"/>
      </w:pPr>
      <w:r>
        <w:t>Neural Network based model can be used if Description or combination of Short Description &amp; Description is used</w:t>
      </w:r>
    </w:p>
    <w:p w14:paraId="655ED826" w14:textId="090717E6" w:rsidR="00D62713" w:rsidRDefault="00D62713" w:rsidP="00567C16">
      <w:pPr>
        <w:pStyle w:val="Heading1"/>
        <w:jc w:val="both"/>
      </w:pPr>
      <w:bookmarkStart w:id="32" w:name="_Toc90050460"/>
      <w:r>
        <w:t>How to improve your model performance?</w:t>
      </w:r>
      <w:bookmarkEnd w:id="32"/>
    </w:p>
    <w:p w14:paraId="702C758B" w14:textId="4DF191B4" w:rsidR="00471D2D" w:rsidRDefault="00471D2D" w:rsidP="00471D2D"/>
    <w:p w14:paraId="476F754A" w14:textId="29F50818" w:rsidR="00471D2D" w:rsidRDefault="00471D2D" w:rsidP="00471D2D">
      <w:pPr>
        <w:pStyle w:val="Heading2"/>
      </w:pPr>
      <w:bookmarkStart w:id="33" w:name="_Toc90050461"/>
      <w:r>
        <w:t>Use of embeddings</w:t>
      </w:r>
      <w:bookmarkEnd w:id="33"/>
    </w:p>
    <w:p w14:paraId="38445C5B" w14:textId="4673AB02" w:rsidR="001E24D0" w:rsidRPr="001E24D0" w:rsidRDefault="001E24D0" w:rsidP="001E24D0">
      <w:r>
        <w:t>Different kinds of embeddings can be used to see the performance of model</w:t>
      </w:r>
    </w:p>
    <w:p w14:paraId="3BFC2176" w14:textId="702D1FB2" w:rsidR="00CB77DF" w:rsidRDefault="00CB77DF" w:rsidP="00CB77DF">
      <w:pPr>
        <w:pStyle w:val="ListParagraph"/>
        <w:numPr>
          <w:ilvl w:val="0"/>
          <w:numId w:val="17"/>
        </w:numPr>
      </w:pPr>
      <w:r>
        <w:t>TFIDF</w:t>
      </w:r>
    </w:p>
    <w:p w14:paraId="0E25D3EC" w14:textId="2EFE84E4" w:rsidR="00CB77DF" w:rsidRDefault="00CB77DF" w:rsidP="00CB77DF">
      <w:pPr>
        <w:pStyle w:val="ListParagraph"/>
        <w:numPr>
          <w:ilvl w:val="0"/>
          <w:numId w:val="17"/>
        </w:numPr>
      </w:pPr>
      <w:r>
        <w:t>Word2Vec</w:t>
      </w:r>
    </w:p>
    <w:p w14:paraId="753CE722" w14:textId="793E7094" w:rsidR="00CB77DF" w:rsidRDefault="00CB77DF" w:rsidP="00CB77DF">
      <w:pPr>
        <w:pStyle w:val="ListParagraph"/>
        <w:numPr>
          <w:ilvl w:val="0"/>
          <w:numId w:val="17"/>
        </w:numPr>
      </w:pPr>
      <w:r>
        <w:t>Glove</w:t>
      </w:r>
    </w:p>
    <w:p w14:paraId="6B71E8E8" w14:textId="1EB5304E" w:rsidR="00CB77DF" w:rsidRDefault="00CB77DF" w:rsidP="00CB77DF">
      <w:pPr>
        <w:pStyle w:val="ListParagraph"/>
        <w:numPr>
          <w:ilvl w:val="0"/>
          <w:numId w:val="17"/>
        </w:numPr>
      </w:pPr>
      <w:r>
        <w:t>BERT</w:t>
      </w:r>
      <w:r w:rsidR="00FE6D58">
        <w:t xml:space="preserve"> – Can be used on Description</w:t>
      </w:r>
    </w:p>
    <w:p w14:paraId="36EF13CB" w14:textId="6BBC1867" w:rsidR="00A70C2C" w:rsidRDefault="00CB77DF" w:rsidP="00A70C2C">
      <w:pPr>
        <w:pStyle w:val="ListParagraph"/>
        <w:numPr>
          <w:ilvl w:val="0"/>
          <w:numId w:val="17"/>
        </w:numPr>
      </w:pPr>
      <w:r>
        <w:t>ELMO</w:t>
      </w:r>
      <w:r w:rsidR="00FE6D58">
        <w:t xml:space="preserve"> – Can be used on Description</w:t>
      </w:r>
    </w:p>
    <w:p w14:paraId="2A0122AD" w14:textId="7992C5CD" w:rsidR="007E6935" w:rsidRDefault="007E6935" w:rsidP="007E6935">
      <w:pPr>
        <w:pStyle w:val="Heading2"/>
      </w:pPr>
      <w:bookmarkStart w:id="34" w:name="_Toc90050462"/>
      <w:r>
        <w:t>Reduction of noise</w:t>
      </w:r>
      <w:bookmarkEnd w:id="34"/>
    </w:p>
    <w:p w14:paraId="0EBB3E10" w14:textId="4D3ED7E3" w:rsidR="007E6935" w:rsidRDefault="007E6935" w:rsidP="007E6935">
      <w:r>
        <w:t xml:space="preserve">Identifying and eliminating </w:t>
      </w:r>
      <w:r w:rsidR="0046681C">
        <w:t>word patterns which are not helpful</w:t>
      </w:r>
    </w:p>
    <w:p w14:paraId="7EED0284" w14:textId="77777777" w:rsidR="0046681C" w:rsidRPr="007E6935" w:rsidRDefault="0046681C" w:rsidP="007E6935"/>
    <w:sectPr w:rsidR="0046681C" w:rsidRPr="007E6935" w:rsidSect="00C4442C">
      <w:footerReference w:type="default" r:id="rId50"/>
      <w:footerReference w:type="first" r:id="rId51"/>
      <w:pgSz w:w="11907" w:h="16839" w:code="9"/>
      <w:pgMar w:top="1417" w:right="1417" w:bottom="1417" w:left="1417"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90354" w14:textId="77777777" w:rsidR="002B3D9D" w:rsidRDefault="002B3D9D">
      <w:r>
        <w:separator/>
      </w:r>
    </w:p>
  </w:endnote>
  <w:endnote w:type="continuationSeparator" w:id="0">
    <w:p w14:paraId="4333B8CE" w14:textId="77777777" w:rsidR="002B3D9D" w:rsidRDefault="002B3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8EE32" w14:textId="77777777" w:rsidR="005D0415" w:rsidRDefault="005D0415">
    <w:pPr>
      <w:tabs>
        <w:tab w:val="left" w:pos="7035"/>
      </w:tabs>
      <w:spacing w:line="1400" w:lineRule="exact"/>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692E5" w14:textId="77777777" w:rsidR="005D0415" w:rsidRDefault="005D0415">
    <w:pPr>
      <w:spacing w:line="240" w:lineRule="exact"/>
      <w:rPr>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2C804" w14:textId="77777777" w:rsidR="002B3D9D" w:rsidRDefault="002B3D9D">
      <w:r>
        <w:separator/>
      </w:r>
    </w:p>
  </w:footnote>
  <w:footnote w:type="continuationSeparator" w:id="0">
    <w:p w14:paraId="1AAAE770" w14:textId="77777777" w:rsidR="002B3D9D" w:rsidRDefault="002B3D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3FE4"/>
    <w:multiLevelType w:val="hybridMultilevel"/>
    <w:tmpl w:val="7CF2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20843"/>
    <w:multiLevelType w:val="hybridMultilevel"/>
    <w:tmpl w:val="26CE3A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15CE"/>
    <w:multiLevelType w:val="multilevel"/>
    <w:tmpl w:val="4828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51C6E"/>
    <w:multiLevelType w:val="multilevel"/>
    <w:tmpl w:val="574087B6"/>
    <w:styleLink w:val="Philipsbullets"/>
    <w:lvl w:ilvl="0">
      <w:start w:val="1"/>
      <w:numFmt w:val="bullet"/>
      <w:pStyle w:val="ListParagraph"/>
      <w:lvlText w:val="•"/>
      <w:lvlJc w:val="left"/>
      <w:pPr>
        <w:ind w:left="227" w:hanging="227"/>
      </w:pPr>
      <w:rPr>
        <w:rFonts w:ascii="Times New Roman" w:hAnsi="Times New Roman" w:cs="Times New Roman" w:hint="default"/>
        <w:sz w:val="22"/>
      </w:rPr>
    </w:lvl>
    <w:lvl w:ilvl="1">
      <w:start w:val="1"/>
      <w:numFmt w:val="bullet"/>
      <w:lvlText w:val="–"/>
      <w:lvlJc w:val="left"/>
      <w:pPr>
        <w:ind w:left="454" w:hanging="227"/>
      </w:pPr>
      <w:rPr>
        <w:rFonts w:ascii="Calibri" w:hAnsi="Calibri" w:hint="default"/>
      </w:rPr>
    </w:lvl>
    <w:lvl w:ilvl="2">
      <w:start w:val="1"/>
      <w:numFmt w:val="bullet"/>
      <w:lvlText w:val="-"/>
      <w:lvlJc w:val="left"/>
      <w:pPr>
        <w:ind w:left="681" w:hanging="227"/>
      </w:pPr>
      <w:rPr>
        <w:rFonts w:ascii="Calibri" w:hAnsi="Calibri" w:hint="default"/>
        <w:b/>
      </w:rPr>
    </w:lvl>
    <w:lvl w:ilvl="3">
      <w:start w:val="1"/>
      <w:numFmt w:val="bullet"/>
      <w:lvlText w:val="•"/>
      <w:lvlJc w:val="left"/>
      <w:pPr>
        <w:ind w:left="908" w:hanging="227"/>
      </w:pPr>
      <w:rPr>
        <w:rFonts w:asciiTheme="minorHAnsi" w:hAnsiTheme="minorHAnsi" w:cs="Times New Roman" w:hint="default"/>
      </w:rPr>
    </w:lvl>
    <w:lvl w:ilvl="4">
      <w:start w:val="1"/>
      <w:numFmt w:val="bullet"/>
      <w:lvlText w:val="o"/>
      <w:lvlJc w:val="left"/>
      <w:pPr>
        <w:ind w:left="1135" w:hanging="227"/>
      </w:pPr>
      <w:rPr>
        <w:rFonts w:asciiTheme="minorHAnsi" w:hAnsiTheme="minorHAnsi" w:cs="Courier New" w:hint="default"/>
      </w:rPr>
    </w:lvl>
    <w:lvl w:ilvl="5">
      <w:start w:val="1"/>
      <w:numFmt w:val="bullet"/>
      <w:lvlText w:val=""/>
      <w:lvlJc w:val="left"/>
      <w:pPr>
        <w:ind w:left="1362" w:hanging="227"/>
      </w:pPr>
      <w:rPr>
        <w:rFonts w:ascii="Wingdings" w:hAnsi="Wingdings" w:hint="default"/>
      </w:rPr>
    </w:lvl>
    <w:lvl w:ilvl="6">
      <w:start w:val="1"/>
      <w:numFmt w:val="bullet"/>
      <w:lvlText w:val=""/>
      <w:lvlJc w:val="left"/>
      <w:pPr>
        <w:ind w:left="1589" w:hanging="227"/>
      </w:pPr>
      <w:rPr>
        <w:rFonts w:ascii="Symbol" w:hAnsi="Symbol" w:hint="default"/>
      </w:rPr>
    </w:lvl>
    <w:lvl w:ilvl="7">
      <w:start w:val="1"/>
      <w:numFmt w:val="bullet"/>
      <w:lvlText w:val="o"/>
      <w:lvlJc w:val="left"/>
      <w:pPr>
        <w:ind w:left="1816" w:hanging="227"/>
      </w:pPr>
      <w:rPr>
        <w:rFonts w:asciiTheme="minorHAnsi" w:hAnsiTheme="minorHAnsi" w:cs="Courier New" w:hint="default"/>
      </w:rPr>
    </w:lvl>
    <w:lvl w:ilvl="8">
      <w:start w:val="1"/>
      <w:numFmt w:val="bullet"/>
      <w:lvlText w:val=""/>
      <w:lvlJc w:val="left"/>
      <w:pPr>
        <w:ind w:left="2043" w:hanging="227"/>
      </w:pPr>
      <w:rPr>
        <w:rFonts w:ascii="Wingdings" w:hAnsi="Wingdings" w:hint="default"/>
      </w:rPr>
    </w:lvl>
  </w:abstractNum>
  <w:abstractNum w:abstractNumId="4" w15:restartNumberingAfterBreak="0">
    <w:nsid w:val="32220575"/>
    <w:multiLevelType w:val="multilevel"/>
    <w:tmpl w:val="560EB926"/>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Calibri" w:hAnsi="Calibri"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C89143C"/>
    <w:multiLevelType w:val="hybridMultilevel"/>
    <w:tmpl w:val="0F6043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F5705E"/>
    <w:multiLevelType w:val="hybridMultilevel"/>
    <w:tmpl w:val="D7B8647C"/>
    <w:lvl w:ilvl="0" w:tplc="96828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16BFD"/>
    <w:multiLevelType w:val="hybridMultilevel"/>
    <w:tmpl w:val="079C60FE"/>
    <w:lvl w:ilvl="0" w:tplc="AE6040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6612B"/>
    <w:multiLevelType w:val="hybridMultilevel"/>
    <w:tmpl w:val="18BAEC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540BE"/>
    <w:multiLevelType w:val="hybridMultilevel"/>
    <w:tmpl w:val="19B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520092"/>
    <w:multiLevelType w:val="hybridMultilevel"/>
    <w:tmpl w:val="77624A5E"/>
    <w:lvl w:ilvl="0" w:tplc="8F4AA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558B9"/>
    <w:multiLevelType w:val="hybridMultilevel"/>
    <w:tmpl w:val="DFD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FD385D"/>
    <w:multiLevelType w:val="hybridMultilevel"/>
    <w:tmpl w:val="F0D4990E"/>
    <w:lvl w:ilvl="0" w:tplc="158C118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3700ED"/>
    <w:multiLevelType w:val="multilevel"/>
    <w:tmpl w:val="574087B6"/>
    <w:numStyleLink w:val="Philipsbullets"/>
  </w:abstractNum>
  <w:abstractNum w:abstractNumId="14" w15:restartNumberingAfterBreak="0">
    <w:nsid w:val="74302AAD"/>
    <w:multiLevelType w:val="hybridMultilevel"/>
    <w:tmpl w:val="BC4E8D08"/>
    <w:lvl w:ilvl="0" w:tplc="2BB29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02883"/>
    <w:multiLevelType w:val="hybridMultilevel"/>
    <w:tmpl w:val="BE869498"/>
    <w:lvl w:ilvl="0" w:tplc="97447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BC4E40"/>
    <w:multiLevelType w:val="hybridMultilevel"/>
    <w:tmpl w:val="74F6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3"/>
  </w:num>
  <w:num w:numId="4">
    <w:abstractNumId w:val="6"/>
  </w:num>
  <w:num w:numId="5">
    <w:abstractNumId w:val="10"/>
  </w:num>
  <w:num w:numId="6">
    <w:abstractNumId w:val="9"/>
  </w:num>
  <w:num w:numId="7">
    <w:abstractNumId w:val="7"/>
  </w:num>
  <w:num w:numId="8">
    <w:abstractNumId w:val="15"/>
  </w:num>
  <w:num w:numId="9">
    <w:abstractNumId w:val="11"/>
  </w:num>
  <w:num w:numId="10">
    <w:abstractNumId w:val="12"/>
  </w:num>
  <w:num w:numId="11">
    <w:abstractNumId w:val="1"/>
  </w:num>
  <w:num w:numId="12">
    <w:abstractNumId w:val="8"/>
  </w:num>
  <w:num w:numId="13">
    <w:abstractNumId w:val="5"/>
  </w:num>
  <w:num w:numId="14">
    <w:abstractNumId w:val="16"/>
  </w:num>
  <w:num w:numId="15">
    <w:abstractNumId w:val="2"/>
  </w:num>
  <w:num w:numId="16">
    <w:abstractNumId w:val="13"/>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removePersonalInformation/>
  <w:removeDateAndTime/>
  <w:embedSystemFonts/>
  <w:gutterAtTop/>
  <w:activeWritingStyle w:appName="MSWord" w:lang="en-GB" w:vendorID="64" w:dllVersion="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A38"/>
    <w:rsid w:val="00004602"/>
    <w:rsid w:val="0001308C"/>
    <w:rsid w:val="00014981"/>
    <w:rsid w:val="00014F84"/>
    <w:rsid w:val="00015FCD"/>
    <w:rsid w:val="000258DF"/>
    <w:rsid w:val="000260FC"/>
    <w:rsid w:val="00035A19"/>
    <w:rsid w:val="00035E18"/>
    <w:rsid w:val="00047D5C"/>
    <w:rsid w:val="00051488"/>
    <w:rsid w:val="00056E22"/>
    <w:rsid w:val="00066411"/>
    <w:rsid w:val="00076187"/>
    <w:rsid w:val="00081964"/>
    <w:rsid w:val="00091FB2"/>
    <w:rsid w:val="000943AB"/>
    <w:rsid w:val="0009471A"/>
    <w:rsid w:val="000B07E7"/>
    <w:rsid w:val="000C41E2"/>
    <w:rsid w:val="000D2E72"/>
    <w:rsid w:val="000F2014"/>
    <w:rsid w:val="000F2F8C"/>
    <w:rsid w:val="000F713C"/>
    <w:rsid w:val="00101C7A"/>
    <w:rsid w:val="00117A79"/>
    <w:rsid w:val="00121365"/>
    <w:rsid w:val="00124843"/>
    <w:rsid w:val="001443A4"/>
    <w:rsid w:val="00166408"/>
    <w:rsid w:val="00176325"/>
    <w:rsid w:val="001833CB"/>
    <w:rsid w:val="00185923"/>
    <w:rsid w:val="001956A1"/>
    <w:rsid w:val="00195ADF"/>
    <w:rsid w:val="00195C05"/>
    <w:rsid w:val="001A06FB"/>
    <w:rsid w:val="001A19B9"/>
    <w:rsid w:val="001C2732"/>
    <w:rsid w:val="001D1ECA"/>
    <w:rsid w:val="001E24D0"/>
    <w:rsid w:val="001E388F"/>
    <w:rsid w:val="001E4783"/>
    <w:rsid w:val="001E5E83"/>
    <w:rsid w:val="00203C1E"/>
    <w:rsid w:val="00205E8C"/>
    <w:rsid w:val="002142C2"/>
    <w:rsid w:val="002200B8"/>
    <w:rsid w:val="00221DD3"/>
    <w:rsid w:val="00225F0C"/>
    <w:rsid w:val="00235CAC"/>
    <w:rsid w:val="00242321"/>
    <w:rsid w:val="002445FF"/>
    <w:rsid w:val="0025131F"/>
    <w:rsid w:val="002531F0"/>
    <w:rsid w:val="00255825"/>
    <w:rsid w:val="00263501"/>
    <w:rsid w:val="00265D6E"/>
    <w:rsid w:val="00274407"/>
    <w:rsid w:val="0028746E"/>
    <w:rsid w:val="00293FBB"/>
    <w:rsid w:val="002B2AA3"/>
    <w:rsid w:val="002B3D9D"/>
    <w:rsid w:val="002C3953"/>
    <w:rsid w:val="002D465C"/>
    <w:rsid w:val="002E2AE1"/>
    <w:rsid w:val="002E532A"/>
    <w:rsid w:val="002F195D"/>
    <w:rsid w:val="002F2755"/>
    <w:rsid w:val="002F3E9D"/>
    <w:rsid w:val="002F7FAA"/>
    <w:rsid w:val="0030236F"/>
    <w:rsid w:val="00303852"/>
    <w:rsid w:val="00315444"/>
    <w:rsid w:val="0032047C"/>
    <w:rsid w:val="00321D12"/>
    <w:rsid w:val="0032484E"/>
    <w:rsid w:val="00325151"/>
    <w:rsid w:val="00331F8E"/>
    <w:rsid w:val="00332983"/>
    <w:rsid w:val="00334962"/>
    <w:rsid w:val="00350F6A"/>
    <w:rsid w:val="003524A6"/>
    <w:rsid w:val="0035650B"/>
    <w:rsid w:val="003566ED"/>
    <w:rsid w:val="00363923"/>
    <w:rsid w:val="003717EE"/>
    <w:rsid w:val="00383300"/>
    <w:rsid w:val="00384EC6"/>
    <w:rsid w:val="00396025"/>
    <w:rsid w:val="003A28E5"/>
    <w:rsid w:val="003B7731"/>
    <w:rsid w:val="003C079A"/>
    <w:rsid w:val="003C267E"/>
    <w:rsid w:val="003C34B3"/>
    <w:rsid w:val="003C7BC4"/>
    <w:rsid w:val="003E204C"/>
    <w:rsid w:val="003E20CE"/>
    <w:rsid w:val="003E4F87"/>
    <w:rsid w:val="003E696C"/>
    <w:rsid w:val="003E6B03"/>
    <w:rsid w:val="003F0F87"/>
    <w:rsid w:val="003F6196"/>
    <w:rsid w:val="00412931"/>
    <w:rsid w:val="004219E8"/>
    <w:rsid w:val="004248FC"/>
    <w:rsid w:val="004272FB"/>
    <w:rsid w:val="00431130"/>
    <w:rsid w:val="004443F1"/>
    <w:rsid w:val="0044687A"/>
    <w:rsid w:val="00447058"/>
    <w:rsid w:val="00450154"/>
    <w:rsid w:val="0045028D"/>
    <w:rsid w:val="004538EB"/>
    <w:rsid w:val="00454810"/>
    <w:rsid w:val="00455EA7"/>
    <w:rsid w:val="0046681C"/>
    <w:rsid w:val="0047062D"/>
    <w:rsid w:val="00471D2D"/>
    <w:rsid w:val="004753B9"/>
    <w:rsid w:val="00475974"/>
    <w:rsid w:val="0047597D"/>
    <w:rsid w:val="00477746"/>
    <w:rsid w:val="004975C9"/>
    <w:rsid w:val="004A4249"/>
    <w:rsid w:val="004C3161"/>
    <w:rsid w:val="004C5496"/>
    <w:rsid w:val="004D28FF"/>
    <w:rsid w:val="004D5872"/>
    <w:rsid w:val="004E6ADD"/>
    <w:rsid w:val="00514AB2"/>
    <w:rsid w:val="00514FB0"/>
    <w:rsid w:val="00515460"/>
    <w:rsid w:val="0054717D"/>
    <w:rsid w:val="0054754D"/>
    <w:rsid w:val="00553441"/>
    <w:rsid w:val="0055426F"/>
    <w:rsid w:val="00564722"/>
    <w:rsid w:val="00565A38"/>
    <w:rsid w:val="00567C16"/>
    <w:rsid w:val="00570A71"/>
    <w:rsid w:val="00591CBB"/>
    <w:rsid w:val="00591DED"/>
    <w:rsid w:val="005929B0"/>
    <w:rsid w:val="005A1350"/>
    <w:rsid w:val="005B7ABB"/>
    <w:rsid w:val="005D0415"/>
    <w:rsid w:val="005D0B9B"/>
    <w:rsid w:val="005D37DC"/>
    <w:rsid w:val="005D41F1"/>
    <w:rsid w:val="005D5679"/>
    <w:rsid w:val="005D71BB"/>
    <w:rsid w:val="005E14B6"/>
    <w:rsid w:val="005E1EE9"/>
    <w:rsid w:val="005F5EAF"/>
    <w:rsid w:val="0060195B"/>
    <w:rsid w:val="006131EF"/>
    <w:rsid w:val="006150EB"/>
    <w:rsid w:val="006204FC"/>
    <w:rsid w:val="0063085D"/>
    <w:rsid w:val="00643A21"/>
    <w:rsid w:val="00663F06"/>
    <w:rsid w:val="00671080"/>
    <w:rsid w:val="00671BF6"/>
    <w:rsid w:val="00673492"/>
    <w:rsid w:val="006769C4"/>
    <w:rsid w:val="00694039"/>
    <w:rsid w:val="006978AD"/>
    <w:rsid w:val="006A47EC"/>
    <w:rsid w:val="006A6B37"/>
    <w:rsid w:val="006B24C8"/>
    <w:rsid w:val="006C4F96"/>
    <w:rsid w:val="006D52C5"/>
    <w:rsid w:val="006E365A"/>
    <w:rsid w:val="006E5B95"/>
    <w:rsid w:val="006F50A9"/>
    <w:rsid w:val="006F679A"/>
    <w:rsid w:val="006F79C2"/>
    <w:rsid w:val="00700037"/>
    <w:rsid w:val="007033DC"/>
    <w:rsid w:val="00713A54"/>
    <w:rsid w:val="0072438F"/>
    <w:rsid w:val="007259D1"/>
    <w:rsid w:val="007265AF"/>
    <w:rsid w:val="0073157C"/>
    <w:rsid w:val="007315F5"/>
    <w:rsid w:val="0073511A"/>
    <w:rsid w:val="007419B6"/>
    <w:rsid w:val="00754D1D"/>
    <w:rsid w:val="00761451"/>
    <w:rsid w:val="00764F93"/>
    <w:rsid w:val="00765796"/>
    <w:rsid w:val="00767F9F"/>
    <w:rsid w:val="00775F46"/>
    <w:rsid w:val="00783B54"/>
    <w:rsid w:val="007852E7"/>
    <w:rsid w:val="0078569F"/>
    <w:rsid w:val="0079197B"/>
    <w:rsid w:val="007919A9"/>
    <w:rsid w:val="007A30C5"/>
    <w:rsid w:val="007B1B4C"/>
    <w:rsid w:val="007C2618"/>
    <w:rsid w:val="007D4FE0"/>
    <w:rsid w:val="007E0E89"/>
    <w:rsid w:val="007E2A97"/>
    <w:rsid w:val="007E5BD0"/>
    <w:rsid w:val="007E6935"/>
    <w:rsid w:val="007E7D83"/>
    <w:rsid w:val="007F6091"/>
    <w:rsid w:val="007F663B"/>
    <w:rsid w:val="007F778A"/>
    <w:rsid w:val="008065CA"/>
    <w:rsid w:val="00832AD7"/>
    <w:rsid w:val="00836365"/>
    <w:rsid w:val="00837998"/>
    <w:rsid w:val="00847A83"/>
    <w:rsid w:val="00850D1A"/>
    <w:rsid w:val="008608DA"/>
    <w:rsid w:val="00880FB4"/>
    <w:rsid w:val="00893E98"/>
    <w:rsid w:val="008A5A22"/>
    <w:rsid w:val="008B7637"/>
    <w:rsid w:val="008C4072"/>
    <w:rsid w:val="008C6F3E"/>
    <w:rsid w:val="008C731D"/>
    <w:rsid w:val="008D47AC"/>
    <w:rsid w:val="008E479C"/>
    <w:rsid w:val="008F3B50"/>
    <w:rsid w:val="008F4C19"/>
    <w:rsid w:val="008F7DC3"/>
    <w:rsid w:val="009133A9"/>
    <w:rsid w:val="009249FF"/>
    <w:rsid w:val="00931A13"/>
    <w:rsid w:val="00933CF8"/>
    <w:rsid w:val="009432E0"/>
    <w:rsid w:val="0094371D"/>
    <w:rsid w:val="009554A0"/>
    <w:rsid w:val="00957DEF"/>
    <w:rsid w:val="00962D0E"/>
    <w:rsid w:val="00965081"/>
    <w:rsid w:val="00966ABE"/>
    <w:rsid w:val="00974F64"/>
    <w:rsid w:val="0097558B"/>
    <w:rsid w:val="00976DEC"/>
    <w:rsid w:val="009836E6"/>
    <w:rsid w:val="00993B93"/>
    <w:rsid w:val="00995D7F"/>
    <w:rsid w:val="009A302D"/>
    <w:rsid w:val="009B03CB"/>
    <w:rsid w:val="009B1235"/>
    <w:rsid w:val="009B42C6"/>
    <w:rsid w:val="009C2D62"/>
    <w:rsid w:val="009C3A3E"/>
    <w:rsid w:val="009C6E8C"/>
    <w:rsid w:val="009D0765"/>
    <w:rsid w:val="009D553E"/>
    <w:rsid w:val="009D7455"/>
    <w:rsid w:val="009E249F"/>
    <w:rsid w:val="009E2945"/>
    <w:rsid w:val="009F0F23"/>
    <w:rsid w:val="009F6310"/>
    <w:rsid w:val="00A006ED"/>
    <w:rsid w:val="00A0626A"/>
    <w:rsid w:val="00A12120"/>
    <w:rsid w:val="00A27DC0"/>
    <w:rsid w:val="00A315F8"/>
    <w:rsid w:val="00A416DB"/>
    <w:rsid w:val="00A45509"/>
    <w:rsid w:val="00A5538C"/>
    <w:rsid w:val="00A613E1"/>
    <w:rsid w:val="00A667D6"/>
    <w:rsid w:val="00A70C2C"/>
    <w:rsid w:val="00A7156B"/>
    <w:rsid w:val="00A72588"/>
    <w:rsid w:val="00A86808"/>
    <w:rsid w:val="00A902B7"/>
    <w:rsid w:val="00AA1551"/>
    <w:rsid w:val="00AA3BCC"/>
    <w:rsid w:val="00AA7C5A"/>
    <w:rsid w:val="00AB1495"/>
    <w:rsid w:val="00AB6EDB"/>
    <w:rsid w:val="00AC53A5"/>
    <w:rsid w:val="00AD7FD4"/>
    <w:rsid w:val="00AE20AC"/>
    <w:rsid w:val="00AF2076"/>
    <w:rsid w:val="00AF74AD"/>
    <w:rsid w:val="00AF7CAC"/>
    <w:rsid w:val="00B12A5C"/>
    <w:rsid w:val="00B22224"/>
    <w:rsid w:val="00B237DD"/>
    <w:rsid w:val="00B26DE8"/>
    <w:rsid w:val="00B279D3"/>
    <w:rsid w:val="00B31F1A"/>
    <w:rsid w:val="00B34B4E"/>
    <w:rsid w:val="00B63A04"/>
    <w:rsid w:val="00B643FD"/>
    <w:rsid w:val="00B727D0"/>
    <w:rsid w:val="00B72E54"/>
    <w:rsid w:val="00B77B78"/>
    <w:rsid w:val="00B81FE9"/>
    <w:rsid w:val="00B82638"/>
    <w:rsid w:val="00B83094"/>
    <w:rsid w:val="00B855E4"/>
    <w:rsid w:val="00B86B34"/>
    <w:rsid w:val="00B86BC3"/>
    <w:rsid w:val="00BA2391"/>
    <w:rsid w:val="00BA71D4"/>
    <w:rsid w:val="00BB7504"/>
    <w:rsid w:val="00BC2888"/>
    <w:rsid w:val="00BC48AB"/>
    <w:rsid w:val="00BD57CE"/>
    <w:rsid w:val="00BF2609"/>
    <w:rsid w:val="00C04442"/>
    <w:rsid w:val="00C114F5"/>
    <w:rsid w:val="00C16D9B"/>
    <w:rsid w:val="00C26A3B"/>
    <w:rsid w:val="00C40780"/>
    <w:rsid w:val="00C42352"/>
    <w:rsid w:val="00C42A54"/>
    <w:rsid w:val="00C4442C"/>
    <w:rsid w:val="00C614A9"/>
    <w:rsid w:val="00C63779"/>
    <w:rsid w:val="00C735BE"/>
    <w:rsid w:val="00C73796"/>
    <w:rsid w:val="00C80E08"/>
    <w:rsid w:val="00C812D2"/>
    <w:rsid w:val="00C87160"/>
    <w:rsid w:val="00C90041"/>
    <w:rsid w:val="00C96175"/>
    <w:rsid w:val="00CA601D"/>
    <w:rsid w:val="00CB07CB"/>
    <w:rsid w:val="00CB77DF"/>
    <w:rsid w:val="00CC1BFA"/>
    <w:rsid w:val="00CC4CE1"/>
    <w:rsid w:val="00CD7F42"/>
    <w:rsid w:val="00CE46FA"/>
    <w:rsid w:val="00CE4E92"/>
    <w:rsid w:val="00CE7714"/>
    <w:rsid w:val="00CF4E87"/>
    <w:rsid w:val="00D12E8C"/>
    <w:rsid w:val="00D16E72"/>
    <w:rsid w:val="00D17ECB"/>
    <w:rsid w:val="00D31A0E"/>
    <w:rsid w:val="00D333E1"/>
    <w:rsid w:val="00D426B5"/>
    <w:rsid w:val="00D4660C"/>
    <w:rsid w:val="00D55385"/>
    <w:rsid w:val="00D56FC7"/>
    <w:rsid w:val="00D60AE9"/>
    <w:rsid w:val="00D62713"/>
    <w:rsid w:val="00D838BE"/>
    <w:rsid w:val="00D878D5"/>
    <w:rsid w:val="00D87C94"/>
    <w:rsid w:val="00D901BA"/>
    <w:rsid w:val="00D948B8"/>
    <w:rsid w:val="00D957C3"/>
    <w:rsid w:val="00DA60CC"/>
    <w:rsid w:val="00DB0D0D"/>
    <w:rsid w:val="00DB738F"/>
    <w:rsid w:val="00DC72B7"/>
    <w:rsid w:val="00DD3D62"/>
    <w:rsid w:val="00DD4BA9"/>
    <w:rsid w:val="00DD52F9"/>
    <w:rsid w:val="00DE33AB"/>
    <w:rsid w:val="00DE5EA6"/>
    <w:rsid w:val="00DF0CFA"/>
    <w:rsid w:val="00DF2229"/>
    <w:rsid w:val="00E071A1"/>
    <w:rsid w:val="00E10A1F"/>
    <w:rsid w:val="00E17F57"/>
    <w:rsid w:val="00E2088F"/>
    <w:rsid w:val="00E20CFF"/>
    <w:rsid w:val="00E23048"/>
    <w:rsid w:val="00E331B3"/>
    <w:rsid w:val="00E40199"/>
    <w:rsid w:val="00E4147E"/>
    <w:rsid w:val="00E439A6"/>
    <w:rsid w:val="00E4527B"/>
    <w:rsid w:val="00E502E5"/>
    <w:rsid w:val="00E529B9"/>
    <w:rsid w:val="00E60953"/>
    <w:rsid w:val="00E62463"/>
    <w:rsid w:val="00E70F79"/>
    <w:rsid w:val="00E73C6E"/>
    <w:rsid w:val="00E8276E"/>
    <w:rsid w:val="00E84385"/>
    <w:rsid w:val="00E85731"/>
    <w:rsid w:val="00EA175A"/>
    <w:rsid w:val="00EA6FD1"/>
    <w:rsid w:val="00EB1008"/>
    <w:rsid w:val="00EB207D"/>
    <w:rsid w:val="00EC7BB4"/>
    <w:rsid w:val="00ED3E75"/>
    <w:rsid w:val="00EF46D9"/>
    <w:rsid w:val="00F03655"/>
    <w:rsid w:val="00F13687"/>
    <w:rsid w:val="00F224EF"/>
    <w:rsid w:val="00F2610C"/>
    <w:rsid w:val="00F400C2"/>
    <w:rsid w:val="00F42983"/>
    <w:rsid w:val="00F64725"/>
    <w:rsid w:val="00F72B37"/>
    <w:rsid w:val="00F75035"/>
    <w:rsid w:val="00F77841"/>
    <w:rsid w:val="00F77C4A"/>
    <w:rsid w:val="00F8333F"/>
    <w:rsid w:val="00F85EDE"/>
    <w:rsid w:val="00FA040B"/>
    <w:rsid w:val="00FA14EC"/>
    <w:rsid w:val="00FB0F94"/>
    <w:rsid w:val="00FB326A"/>
    <w:rsid w:val="00FD1CCB"/>
    <w:rsid w:val="00FD2006"/>
    <w:rsid w:val="00FE6D58"/>
    <w:rsid w:val="00FF2F34"/>
    <w:rsid w:val="00FF509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86E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722"/>
    <w:pPr>
      <w:spacing w:line="360" w:lineRule="auto"/>
    </w:pPr>
    <w:rPr>
      <w:rFonts w:ascii="Calibri" w:hAnsi="Calibri"/>
      <w:sz w:val="22"/>
      <w:lang w:val="en-US"/>
    </w:rPr>
  </w:style>
  <w:style w:type="paragraph" w:styleId="Heading1">
    <w:name w:val="heading 1"/>
    <w:basedOn w:val="Normal"/>
    <w:next w:val="Normal"/>
    <w:qFormat/>
    <w:rsid w:val="00C42A54"/>
    <w:pPr>
      <w:keepNext/>
      <w:spacing w:line="360" w:lineRule="exact"/>
      <w:outlineLvl w:val="0"/>
    </w:pPr>
    <w:rPr>
      <w:b/>
    </w:rPr>
  </w:style>
  <w:style w:type="paragraph" w:styleId="Heading2">
    <w:name w:val="heading 2"/>
    <w:basedOn w:val="Normal"/>
    <w:next w:val="Normal"/>
    <w:link w:val="Heading2Char"/>
    <w:unhideWhenUsed/>
    <w:qFormat/>
    <w:rsid w:val="00C42A54"/>
    <w:pPr>
      <w:keepNext/>
      <w:keepLines/>
      <w:spacing w:line="360" w:lineRule="exact"/>
      <w:outlineLvl w:val="1"/>
    </w:pPr>
    <w:rPr>
      <w:rFonts w:asciiTheme="majorHAnsi" w:eastAsiaTheme="majorEastAsia" w:hAnsiTheme="majorHAnsi" w:cstheme="majorBidi"/>
      <w:color w:val="0077CC"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36"/>
        <w:tab w:val="right" w:pos="9072"/>
      </w:tabs>
    </w:pPr>
  </w:style>
  <w:style w:type="paragraph" w:styleId="Footer">
    <w:name w:val="footer"/>
    <w:basedOn w:val="Normal"/>
    <w:link w:val="FooterChar"/>
    <w:rsid w:val="005D37DC"/>
    <w:pPr>
      <w:framePr w:w="9979" w:h="567" w:wrap="notBeside" w:vAnchor="page" w:hAnchor="page" w:x="1736" w:yAlign="bottom"/>
      <w:spacing w:line="180" w:lineRule="exact"/>
    </w:pPr>
    <w:rPr>
      <w:rFonts w:cs="Calibri"/>
      <w:noProof/>
      <w:sz w:val="16"/>
      <w:szCs w:val="16"/>
      <w:lang w:val="en-GB"/>
    </w:rPr>
  </w:style>
  <w:style w:type="paragraph" w:customStyle="1" w:styleId="Emphasis1">
    <w:name w:val="Emphasis 1"/>
    <w:basedOn w:val="Normal"/>
    <w:qFormat/>
    <w:rsid w:val="00B26DE8"/>
    <w:rPr>
      <w:i/>
      <w:lang w:val="en-GB"/>
    </w:rPr>
  </w:style>
  <w:style w:type="paragraph" w:customStyle="1" w:styleId="Emphasis2">
    <w:name w:val="Emphasis 2"/>
    <w:basedOn w:val="Normal"/>
    <w:qFormat/>
    <w:rsid w:val="00B26DE8"/>
    <w:rPr>
      <w:b/>
      <w:lang w:val="en-GB"/>
    </w:rPr>
  </w:style>
  <w:style w:type="paragraph" w:styleId="BalloonText">
    <w:name w:val="Balloon Text"/>
    <w:basedOn w:val="Normal"/>
    <w:link w:val="BalloonTextChar"/>
    <w:rsid w:val="00A86808"/>
    <w:rPr>
      <w:rFonts w:ascii="Tahoma" w:hAnsi="Tahoma" w:cs="Tahoma"/>
      <w:sz w:val="16"/>
      <w:szCs w:val="16"/>
    </w:rPr>
  </w:style>
  <w:style w:type="character" w:customStyle="1" w:styleId="BalloonTextChar">
    <w:name w:val="Balloon Text Char"/>
    <w:basedOn w:val="DefaultParagraphFont"/>
    <w:link w:val="BalloonText"/>
    <w:rsid w:val="00A86808"/>
    <w:rPr>
      <w:rFonts w:ascii="Tahoma" w:hAnsi="Tahoma" w:cs="Tahoma"/>
      <w:sz w:val="16"/>
      <w:szCs w:val="16"/>
      <w:lang w:val="en-US"/>
    </w:rPr>
  </w:style>
  <w:style w:type="paragraph" w:styleId="NormalWeb">
    <w:name w:val="Normal (Web)"/>
    <w:basedOn w:val="Normal"/>
    <w:uiPriority w:val="99"/>
    <w:unhideWhenUsed/>
    <w:rsid w:val="00832AD7"/>
    <w:pPr>
      <w:spacing w:before="100" w:beforeAutospacing="1" w:after="100" w:afterAutospacing="1"/>
    </w:pPr>
    <w:rPr>
      <w:rFonts w:ascii="Times New Roman" w:eastAsiaTheme="minorEastAsia" w:hAnsi="Times New Roman"/>
      <w:sz w:val="24"/>
      <w:szCs w:val="24"/>
      <w:lang w:val="nl-NL" w:eastAsia="nl-NL"/>
    </w:rPr>
  </w:style>
  <w:style w:type="character" w:customStyle="1" w:styleId="Heading2Char">
    <w:name w:val="Heading 2 Char"/>
    <w:basedOn w:val="DefaultParagraphFont"/>
    <w:link w:val="Heading2"/>
    <w:rsid w:val="00C42A54"/>
    <w:rPr>
      <w:rFonts w:asciiTheme="majorHAnsi" w:eastAsiaTheme="majorEastAsia" w:hAnsiTheme="majorHAnsi" w:cstheme="majorBidi"/>
      <w:color w:val="0077CC" w:themeColor="accent1"/>
      <w:sz w:val="22"/>
      <w:szCs w:val="26"/>
      <w:lang w:val="en-US"/>
    </w:rPr>
  </w:style>
  <w:style w:type="numbering" w:customStyle="1" w:styleId="Philipsbullets">
    <w:name w:val="Philips bullets"/>
    <w:basedOn w:val="NoList"/>
    <w:rsid w:val="00C114F5"/>
    <w:pPr>
      <w:numPr>
        <w:numId w:val="2"/>
      </w:numPr>
    </w:pPr>
  </w:style>
  <w:style w:type="paragraph" w:styleId="ListParagraph">
    <w:name w:val="List Paragraph"/>
    <w:basedOn w:val="Normal"/>
    <w:uiPriority w:val="34"/>
    <w:qFormat/>
    <w:rsid w:val="00C114F5"/>
    <w:pPr>
      <w:numPr>
        <w:numId w:val="3"/>
      </w:numPr>
      <w:contextualSpacing/>
    </w:pPr>
    <w:rPr>
      <w:rFonts w:asciiTheme="minorHAnsi" w:eastAsiaTheme="minorEastAsia" w:hAnsiTheme="minorHAnsi"/>
      <w:szCs w:val="24"/>
      <w:lang w:val="nl-NL" w:eastAsia="nl-NL"/>
    </w:rPr>
  </w:style>
  <w:style w:type="paragraph" w:customStyle="1" w:styleId="Emphasis3">
    <w:name w:val="Emphasis 3"/>
    <w:basedOn w:val="Normal"/>
    <w:qFormat/>
    <w:rsid w:val="00B26DE8"/>
    <w:rPr>
      <w:color w:val="0077CC" w:themeColor="accent1"/>
      <w:lang w:val="en-GB"/>
    </w:rPr>
  </w:style>
  <w:style w:type="character" w:customStyle="1" w:styleId="FooterChar">
    <w:name w:val="Footer Char"/>
    <w:basedOn w:val="DefaultParagraphFont"/>
    <w:link w:val="Footer"/>
    <w:rsid w:val="005D37DC"/>
    <w:rPr>
      <w:rFonts w:ascii="Calibri" w:hAnsi="Calibri" w:cs="Calibri"/>
      <w:noProof/>
      <w:sz w:val="16"/>
      <w:szCs w:val="16"/>
      <w:lang w:val="en-GB"/>
    </w:rPr>
  </w:style>
  <w:style w:type="character" w:styleId="Hyperlink">
    <w:name w:val="Hyperlink"/>
    <w:basedOn w:val="DefaultParagraphFont"/>
    <w:uiPriority w:val="99"/>
    <w:unhideWhenUsed/>
    <w:rsid w:val="00176325"/>
    <w:rPr>
      <w:color w:val="00619F" w:themeColor="hyperlink"/>
      <w:u w:val="single"/>
    </w:rPr>
  </w:style>
  <w:style w:type="character" w:customStyle="1" w:styleId="HeaderChar">
    <w:name w:val="Header Char"/>
    <w:basedOn w:val="DefaultParagraphFont"/>
    <w:link w:val="Header"/>
    <w:uiPriority w:val="99"/>
    <w:rsid w:val="00C4442C"/>
    <w:rPr>
      <w:rFonts w:ascii="Calibri" w:hAnsi="Calibri"/>
      <w:sz w:val="22"/>
      <w:lang w:val="en-US"/>
    </w:rPr>
  </w:style>
  <w:style w:type="paragraph" w:styleId="TOCHeading">
    <w:name w:val="TOC Heading"/>
    <w:basedOn w:val="Heading1"/>
    <w:next w:val="Normal"/>
    <w:uiPriority w:val="39"/>
    <w:unhideWhenUsed/>
    <w:qFormat/>
    <w:rsid w:val="00263501"/>
    <w:pPr>
      <w:keepLines/>
      <w:spacing w:before="240" w:line="259" w:lineRule="auto"/>
      <w:outlineLvl w:val="9"/>
    </w:pPr>
    <w:rPr>
      <w:rFonts w:asciiTheme="majorHAnsi" w:eastAsiaTheme="majorEastAsia" w:hAnsiTheme="majorHAnsi" w:cstheme="majorBidi"/>
      <w:b w:val="0"/>
      <w:color w:val="005898" w:themeColor="accent1" w:themeShade="BF"/>
      <w:sz w:val="32"/>
      <w:szCs w:val="32"/>
      <w:lang w:eastAsia="en-US"/>
    </w:rPr>
  </w:style>
  <w:style w:type="paragraph" w:styleId="TOC2">
    <w:name w:val="toc 2"/>
    <w:basedOn w:val="Normal"/>
    <w:next w:val="Normal"/>
    <w:autoRedefine/>
    <w:uiPriority w:val="39"/>
    <w:unhideWhenUsed/>
    <w:rsid w:val="00263501"/>
    <w:pPr>
      <w:spacing w:after="100"/>
      <w:ind w:left="220"/>
    </w:pPr>
  </w:style>
  <w:style w:type="paragraph" w:styleId="TOC1">
    <w:name w:val="toc 1"/>
    <w:basedOn w:val="Normal"/>
    <w:next w:val="Normal"/>
    <w:autoRedefine/>
    <w:uiPriority w:val="39"/>
    <w:unhideWhenUsed/>
    <w:rsid w:val="004443F1"/>
    <w:pPr>
      <w:tabs>
        <w:tab w:val="right" w:leader="dot" w:pos="9063"/>
      </w:tabs>
      <w:spacing w:after="100"/>
    </w:pPr>
  </w:style>
  <w:style w:type="character" w:styleId="UnresolvedMention">
    <w:name w:val="Unresolved Mention"/>
    <w:basedOn w:val="DefaultParagraphFont"/>
    <w:uiPriority w:val="99"/>
    <w:semiHidden/>
    <w:unhideWhenUsed/>
    <w:rsid w:val="003F0F87"/>
    <w:rPr>
      <w:color w:val="605E5C"/>
      <w:shd w:val="clear" w:color="auto" w:fill="E1DFDD"/>
    </w:rPr>
  </w:style>
  <w:style w:type="character" w:styleId="Emphasis">
    <w:name w:val="Emphasis"/>
    <w:basedOn w:val="DefaultParagraphFont"/>
    <w:uiPriority w:val="20"/>
    <w:qFormat/>
    <w:rsid w:val="00CA601D"/>
    <w:rPr>
      <w:i/>
      <w:iCs/>
    </w:rPr>
  </w:style>
  <w:style w:type="character" w:styleId="Strong">
    <w:name w:val="Strong"/>
    <w:basedOn w:val="DefaultParagraphFont"/>
    <w:uiPriority w:val="22"/>
    <w:qFormat/>
    <w:rsid w:val="00B86B34"/>
    <w:rPr>
      <w:b/>
      <w:bCs/>
    </w:rPr>
  </w:style>
  <w:style w:type="paragraph" w:customStyle="1" w:styleId="gu">
    <w:name w:val="gu"/>
    <w:basedOn w:val="Normal"/>
    <w:rsid w:val="001833CB"/>
    <w:pPr>
      <w:spacing w:before="100" w:beforeAutospacing="1" w:after="100" w:afterAutospacing="1" w:line="240" w:lineRule="auto"/>
    </w:pPr>
    <w:rPr>
      <w:rFonts w:ascii="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993112">
      <w:bodyDiv w:val="1"/>
      <w:marLeft w:val="0"/>
      <w:marRight w:val="0"/>
      <w:marTop w:val="0"/>
      <w:marBottom w:val="0"/>
      <w:divBdr>
        <w:top w:val="none" w:sz="0" w:space="0" w:color="auto"/>
        <w:left w:val="none" w:sz="0" w:space="0" w:color="auto"/>
        <w:bottom w:val="none" w:sz="0" w:space="0" w:color="auto"/>
        <w:right w:val="none" w:sz="0" w:space="0" w:color="auto"/>
      </w:divBdr>
      <w:divsChild>
        <w:div w:id="4252706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4688548">
      <w:bodyDiv w:val="1"/>
      <w:marLeft w:val="0"/>
      <w:marRight w:val="0"/>
      <w:marTop w:val="0"/>
      <w:marBottom w:val="0"/>
      <w:divBdr>
        <w:top w:val="none" w:sz="0" w:space="0" w:color="auto"/>
        <w:left w:val="none" w:sz="0" w:space="0" w:color="auto"/>
        <w:bottom w:val="none" w:sz="0" w:space="0" w:color="auto"/>
        <w:right w:val="none" w:sz="0" w:space="0" w:color="auto"/>
      </w:divBdr>
    </w:div>
    <w:div w:id="514612447">
      <w:bodyDiv w:val="1"/>
      <w:marLeft w:val="0"/>
      <w:marRight w:val="0"/>
      <w:marTop w:val="0"/>
      <w:marBottom w:val="0"/>
      <w:divBdr>
        <w:top w:val="none" w:sz="0" w:space="0" w:color="auto"/>
        <w:left w:val="none" w:sz="0" w:space="0" w:color="auto"/>
        <w:bottom w:val="none" w:sz="0" w:space="0" w:color="auto"/>
        <w:right w:val="none" w:sz="0" w:space="0" w:color="auto"/>
      </w:divBdr>
      <w:divsChild>
        <w:div w:id="1779788898">
          <w:marLeft w:val="0"/>
          <w:marRight w:val="0"/>
          <w:marTop w:val="0"/>
          <w:marBottom w:val="0"/>
          <w:divBdr>
            <w:top w:val="none" w:sz="0" w:space="0" w:color="auto"/>
            <w:left w:val="none" w:sz="0" w:space="0" w:color="auto"/>
            <w:bottom w:val="none" w:sz="0" w:space="0" w:color="auto"/>
            <w:right w:val="none" w:sz="0" w:space="0" w:color="auto"/>
          </w:divBdr>
          <w:divsChild>
            <w:div w:id="17168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6938">
      <w:bodyDiv w:val="1"/>
      <w:marLeft w:val="0"/>
      <w:marRight w:val="0"/>
      <w:marTop w:val="0"/>
      <w:marBottom w:val="0"/>
      <w:divBdr>
        <w:top w:val="none" w:sz="0" w:space="0" w:color="auto"/>
        <w:left w:val="none" w:sz="0" w:space="0" w:color="auto"/>
        <w:bottom w:val="none" w:sz="0" w:space="0" w:color="auto"/>
        <w:right w:val="none" w:sz="0" w:space="0" w:color="auto"/>
      </w:divBdr>
      <w:divsChild>
        <w:div w:id="2099517956">
          <w:marLeft w:val="0"/>
          <w:marRight w:val="0"/>
          <w:marTop w:val="0"/>
          <w:marBottom w:val="0"/>
          <w:divBdr>
            <w:top w:val="none" w:sz="0" w:space="0" w:color="auto"/>
            <w:left w:val="none" w:sz="0" w:space="0" w:color="auto"/>
            <w:bottom w:val="none" w:sz="0" w:space="0" w:color="auto"/>
            <w:right w:val="none" w:sz="0" w:space="0" w:color="auto"/>
          </w:divBdr>
          <w:divsChild>
            <w:div w:id="19125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303">
      <w:bodyDiv w:val="1"/>
      <w:marLeft w:val="0"/>
      <w:marRight w:val="0"/>
      <w:marTop w:val="0"/>
      <w:marBottom w:val="0"/>
      <w:divBdr>
        <w:top w:val="none" w:sz="0" w:space="0" w:color="auto"/>
        <w:left w:val="none" w:sz="0" w:space="0" w:color="auto"/>
        <w:bottom w:val="none" w:sz="0" w:space="0" w:color="auto"/>
        <w:right w:val="none" w:sz="0" w:space="0" w:color="auto"/>
      </w:divBdr>
    </w:div>
    <w:div w:id="803814748">
      <w:bodyDiv w:val="1"/>
      <w:marLeft w:val="0"/>
      <w:marRight w:val="0"/>
      <w:marTop w:val="0"/>
      <w:marBottom w:val="0"/>
      <w:divBdr>
        <w:top w:val="none" w:sz="0" w:space="0" w:color="auto"/>
        <w:left w:val="none" w:sz="0" w:space="0" w:color="auto"/>
        <w:bottom w:val="none" w:sz="0" w:space="0" w:color="auto"/>
        <w:right w:val="none" w:sz="0" w:space="0" w:color="auto"/>
      </w:divBdr>
      <w:divsChild>
        <w:div w:id="361445658">
          <w:marLeft w:val="0"/>
          <w:marRight w:val="0"/>
          <w:marTop w:val="0"/>
          <w:marBottom w:val="0"/>
          <w:divBdr>
            <w:top w:val="none" w:sz="0" w:space="0" w:color="auto"/>
            <w:left w:val="none" w:sz="0" w:space="0" w:color="auto"/>
            <w:bottom w:val="none" w:sz="0" w:space="0" w:color="auto"/>
            <w:right w:val="none" w:sz="0" w:space="0" w:color="auto"/>
          </w:divBdr>
          <w:divsChild>
            <w:div w:id="6070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4173">
      <w:bodyDiv w:val="1"/>
      <w:marLeft w:val="0"/>
      <w:marRight w:val="0"/>
      <w:marTop w:val="0"/>
      <w:marBottom w:val="0"/>
      <w:divBdr>
        <w:top w:val="none" w:sz="0" w:space="0" w:color="auto"/>
        <w:left w:val="none" w:sz="0" w:space="0" w:color="auto"/>
        <w:bottom w:val="none" w:sz="0" w:space="0" w:color="auto"/>
        <w:right w:val="none" w:sz="0" w:space="0" w:color="auto"/>
      </w:divBdr>
      <w:divsChild>
        <w:div w:id="1434785411">
          <w:marLeft w:val="0"/>
          <w:marRight w:val="0"/>
          <w:marTop w:val="0"/>
          <w:marBottom w:val="0"/>
          <w:divBdr>
            <w:top w:val="none" w:sz="0" w:space="0" w:color="auto"/>
            <w:left w:val="none" w:sz="0" w:space="0" w:color="auto"/>
            <w:bottom w:val="none" w:sz="0" w:space="0" w:color="auto"/>
            <w:right w:val="none" w:sz="0" w:space="0" w:color="auto"/>
          </w:divBdr>
          <w:divsChild>
            <w:div w:id="18550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449">
      <w:bodyDiv w:val="1"/>
      <w:marLeft w:val="0"/>
      <w:marRight w:val="0"/>
      <w:marTop w:val="0"/>
      <w:marBottom w:val="0"/>
      <w:divBdr>
        <w:top w:val="none" w:sz="0" w:space="0" w:color="auto"/>
        <w:left w:val="none" w:sz="0" w:space="0" w:color="auto"/>
        <w:bottom w:val="none" w:sz="0" w:space="0" w:color="auto"/>
        <w:right w:val="none" w:sz="0" w:space="0" w:color="auto"/>
      </w:divBdr>
    </w:div>
    <w:div w:id="1237939050">
      <w:bodyDiv w:val="1"/>
      <w:marLeft w:val="0"/>
      <w:marRight w:val="0"/>
      <w:marTop w:val="0"/>
      <w:marBottom w:val="0"/>
      <w:divBdr>
        <w:top w:val="none" w:sz="0" w:space="0" w:color="auto"/>
        <w:left w:val="none" w:sz="0" w:space="0" w:color="auto"/>
        <w:bottom w:val="none" w:sz="0" w:space="0" w:color="auto"/>
        <w:right w:val="none" w:sz="0" w:space="0" w:color="auto"/>
      </w:divBdr>
      <w:divsChild>
        <w:div w:id="1940211195">
          <w:marLeft w:val="0"/>
          <w:marRight w:val="0"/>
          <w:marTop w:val="0"/>
          <w:marBottom w:val="0"/>
          <w:divBdr>
            <w:top w:val="none" w:sz="0" w:space="0" w:color="auto"/>
            <w:left w:val="none" w:sz="0" w:space="0" w:color="auto"/>
            <w:bottom w:val="none" w:sz="0" w:space="0" w:color="auto"/>
            <w:right w:val="none" w:sz="0" w:space="0" w:color="auto"/>
          </w:divBdr>
          <w:divsChild>
            <w:div w:id="1296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432">
      <w:bodyDiv w:val="1"/>
      <w:marLeft w:val="0"/>
      <w:marRight w:val="0"/>
      <w:marTop w:val="0"/>
      <w:marBottom w:val="0"/>
      <w:divBdr>
        <w:top w:val="none" w:sz="0" w:space="0" w:color="auto"/>
        <w:left w:val="none" w:sz="0" w:space="0" w:color="auto"/>
        <w:bottom w:val="none" w:sz="0" w:space="0" w:color="auto"/>
        <w:right w:val="none" w:sz="0" w:space="0" w:color="auto"/>
      </w:divBdr>
    </w:div>
    <w:div w:id="1590042533">
      <w:bodyDiv w:val="1"/>
      <w:marLeft w:val="0"/>
      <w:marRight w:val="0"/>
      <w:marTop w:val="0"/>
      <w:marBottom w:val="0"/>
      <w:divBdr>
        <w:top w:val="none" w:sz="0" w:space="0" w:color="auto"/>
        <w:left w:val="none" w:sz="0" w:space="0" w:color="auto"/>
        <w:bottom w:val="none" w:sz="0" w:space="0" w:color="auto"/>
        <w:right w:val="none" w:sz="0" w:space="0" w:color="auto"/>
      </w:divBdr>
    </w:div>
    <w:div w:id="1745954887">
      <w:bodyDiv w:val="1"/>
      <w:marLeft w:val="0"/>
      <w:marRight w:val="0"/>
      <w:marTop w:val="0"/>
      <w:marBottom w:val="0"/>
      <w:divBdr>
        <w:top w:val="none" w:sz="0" w:space="0" w:color="auto"/>
        <w:left w:val="none" w:sz="0" w:space="0" w:color="auto"/>
        <w:bottom w:val="none" w:sz="0" w:space="0" w:color="auto"/>
        <w:right w:val="none" w:sz="0" w:space="0" w:color="auto"/>
      </w:divBdr>
      <w:divsChild>
        <w:div w:id="1929458831">
          <w:marLeft w:val="0"/>
          <w:marRight w:val="0"/>
          <w:marTop w:val="0"/>
          <w:marBottom w:val="0"/>
          <w:divBdr>
            <w:top w:val="none" w:sz="0" w:space="0" w:color="auto"/>
            <w:left w:val="none" w:sz="0" w:space="0" w:color="auto"/>
            <w:bottom w:val="none" w:sz="0" w:space="0" w:color="auto"/>
            <w:right w:val="none" w:sz="0" w:space="0" w:color="auto"/>
          </w:divBdr>
          <w:divsChild>
            <w:div w:id="19438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2082">
      <w:bodyDiv w:val="1"/>
      <w:marLeft w:val="0"/>
      <w:marRight w:val="0"/>
      <w:marTop w:val="0"/>
      <w:marBottom w:val="0"/>
      <w:divBdr>
        <w:top w:val="none" w:sz="0" w:space="0" w:color="auto"/>
        <w:left w:val="none" w:sz="0" w:space="0" w:color="auto"/>
        <w:bottom w:val="none" w:sz="0" w:space="0" w:color="auto"/>
        <w:right w:val="none" w:sz="0" w:space="0" w:color="auto"/>
      </w:divBdr>
    </w:div>
    <w:div w:id="2095856830">
      <w:bodyDiv w:val="1"/>
      <w:marLeft w:val="0"/>
      <w:marRight w:val="0"/>
      <w:marTop w:val="0"/>
      <w:marBottom w:val="0"/>
      <w:divBdr>
        <w:top w:val="none" w:sz="0" w:space="0" w:color="auto"/>
        <w:left w:val="none" w:sz="0" w:space="0" w:color="auto"/>
        <w:bottom w:val="none" w:sz="0" w:space="0" w:color="auto"/>
        <w:right w:val="none" w:sz="0" w:space="0" w:color="auto"/>
      </w:divBdr>
      <w:divsChild>
        <w:div w:id="20683366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47232509">
      <w:bodyDiv w:val="1"/>
      <w:marLeft w:val="0"/>
      <w:marRight w:val="0"/>
      <w:marTop w:val="0"/>
      <w:marBottom w:val="0"/>
      <w:divBdr>
        <w:top w:val="none" w:sz="0" w:space="0" w:color="auto"/>
        <w:left w:val="none" w:sz="0" w:space="0" w:color="auto"/>
        <w:bottom w:val="none" w:sz="0" w:space="0" w:color="auto"/>
        <w:right w:val="none" w:sz="0" w:space="0" w:color="auto"/>
      </w:divBdr>
      <w:divsChild>
        <w:div w:id="1010261188">
          <w:marLeft w:val="0"/>
          <w:marRight w:val="0"/>
          <w:marTop w:val="0"/>
          <w:marBottom w:val="0"/>
          <w:divBdr>
            <w:top w:val="none" w:sz="0" w:space="0" w:color="auto"/>
            <w:left w:val="none" w:sz="0" w:space="0" w:color="auto"/>
            <w:bottom w:val="none" w:sz="0" w:space="0" w:color="auto"/>
            <w:right w:val="none" w:sz="0" w:space="0" w:color="auto"/>
          </w:divBdr>
          <w:divsChild>
            <w:div w:id="9462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mailto:eylqgodm.ybqkwiam@gmail.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hyperlink" Target="https://www.kaggle.com/rtatman/data-cleaning-challenge-character-encoding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20014135\AppData\Local\Temp\Templafy\WordVsto\arrnr2ue.dotx" TargetMode="External"/></Relationships>
</file>

<file path=word/theme/theme1.xml><?xml version="1.0" encoding="utf-8"?>
<a:theme xmlns:a="http://schemas.openxmlformats.org/drawingml/2006/main" name="philips2021">
  <a:themeElements>
    <a:clrScheme name="Custom 83">
      <a:dk1>
        <a:srgbClr val="000000"/>
      </a:dk1>
      <a:lt1>
        <a:srgbClr val="FFFFFF"/>
      </a:lt1>
      <a:dk2>
        <a:srgbClr val="000000"/>
      </a:dk2>
      <a:lt2>
        <a:srgbClr val="FFFFFF"/>
      </a:lt2>
      <a:accent1>
        <a:srgbClr val="0077CC"/>
      </a:accent1>
      <a:accent2>
        <a:srgbClr val="269A91"/>
      </a:accent2>
      <a:accent3>
        <a:srgbClr val="16973A"/>
      </a:accent3>
      <a:accent4>
        <a:srgbClr val="DE7C00"/>
      </a:accent4>
      <a:accent5>
        <a:srgbClr val="D10077"/>
      </a:accent5>
      <a:accent6>
        <a:srgbClr val="8345BA"/>
      </a:accent6>
      <a:hlink>
        <a:srgbClr val="00619F"/>
      </a:hlink>
      <a:folHlink>
        <a:srgbClr val="00629F"/>
      </a:folHlink>
    </a:clrScheme>
    <a:fontScheme name="Custom 12">
      <a:majorFont>
        <a:latin typeface="Calibri Light"/>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89C4"/>
        </a:solidFill>
        <a:ln w="25400" cap="flat" cmpd="sng" algn="ctr">
          <a:solidFill>
            <a:srgbClr val="0089C4"/>
          </a:solidFill>
          <a:prstDash val="solid"/>
        </a:ln>
        <a:effectLst/>
      </a:spPr>
      <a:bodyPr rtlCol="0" anchor="ctr"/>
      <a:lstStyle>
        <a:defPPr algn="ctr">
          <a:defRPr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philips2021" id="{F4FA1CBD-B4FA-3141-997B-35DB3EA36268}" vid="{291F0405-4863-E745-A736-788B7935D7A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TemplateConfiguration><![CDATA[{"elementsMetadata":[],"transformationConfigurations":[],"isBaseTemplate":false,"templateName":"A4 blank document","templateDescription":"","enableDocumentContentUpdater":false,"version":"2.0"}]]></TemplafyTemplateConfiguration>
</file>

<file path=customXml/item2.xml><?xml version="1.0" encoding="utf-8"?>
<TemplafyFormConfiguration><![CDATA[{"formFields":[],"formDataEntries":[]}]]></TemplafyFormConfiguration>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8404F-501F-4B89-8F5B-97C80EF41EE2}">
  <ds:schemaRefs/>
</ds:datastoreItem>
</file>

<file path=customXml/itemProps2.xml><?xml version="1.0" encoding="utf-8"?>
<ds:datastoreItem xmlns:ds="http://schemas.openxmlformats.org/officeDocument/2006/customXml" ds:itemID="{F61B1E8A-AB14-4271-9389-609C7C262F14}">
  <ds:schemaRefs/>
</ds:datastoreItem>
</file>

<file path=customXml/itemProps3.xml><?xml version="1.0" encoding="utf-8"?>
<ds:datastoreItem xmlns:ds="http://schemas.openxmlformats.org/officeDocument/2006/customXml" ds:itemID="{91427CC3-FE3C-4876-9ABC-29151FCB6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arrnr2ue.dotx</Template>
  <TotalTime>0</TotalTime>
  <Pages>21</Pages>
  <Words>3340</Words>
  <Characters>19043</Characters>
  <Application>Microsoft Office Word</Application>
  <DocSecurity>0</DocSecurity>
  <Lines>158</Lines>
  <Paragraphs>44</Paragraphs>
  <ScaleCrop>false</ScaleCrop>
  <Company/>
  <LinksUpToDate>false</LinksUpToDate>
  <CharactersWithSpaces>22339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2021-12-10T05:50:00Z</dcterms:created>
  <dcterms:modified xsi:type="dcterms:W3CDTF">2021-12-10T13:13:00Z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philips</vt:lpwstr>
  </property>
  <property fmtid="{D5CDD505-2E9C-101B-9397-08002B2CF9AE}" pid="3" name="TemplafyTemplateId">
    <vt:lpwstr>637690383092755979</vt:lpwstr>
  </property>
  <property fmtid="{D5CDD505-2E9C-101B-9397-08002B2CF9AE}" pid="4" name="TemplafyUserProfileId">
    <vt:lpwstr>637648680115457208</vt:lpwstr>
  </property>
  <property fmtid="{D5CDD505-2E9C-101B-9397-08002B2CF9AE}" pid="5" name="TemplafyFromBlank">
    <vt:bool>true</vt:bool>
  </property>
</Properties>
</file>